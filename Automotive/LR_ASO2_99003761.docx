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64289260"/>
    <w:bookmarkEnd w:id="0"/>
    <w:p w14:paraId="48DC9A50" w14:textId="3570FDD2" w:rsidR="00746D2E" w:rsidRPr="00666E28" w:rsidRDefault="008C657A" w:rsidP="00746D2E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666E28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216400" cy="320992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0" w14:textId="614BE2B1" w:rsidR="006355C6" w:rsidRPr="00417AA7" w:rsidRDefault="006355C6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Learning Report – A</w:t>
                            </w:r>
                            <w:r w:rsidR="00C3776F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utomotive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System </w:t>
                            </w:r>
                            <w:r w:rsidR="00C3776F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and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 w14:anchorId="40881C02">
              <v:shapetype id="_x0000_t202" coordsize="21600,21600" o:spt="202" path="m,l,21600r21600,l21600,xe" w14:anchorId="48DC9B2C">
                <v:stroke joinstyle="miter"/>
                <v:path gradientshapeok="t" o:connecttype="rect"/>
              </v:shapetype>
              <v:shape id="Text Box 108" style="position:absolute;left:0;text-align:left;margin-left:45pt;margin-top:-13.5pt;width:332pt;height:25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">
                <v:textbox>
                  <w:txbxContent>
                    <w:p w:rsidRPr="00417AA7" w:rsidR="006355C6" w:rsidP="00860730" w:rsidRDefault="006355C6" w14:paraId="4392790B" w14:textId="614BE2B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Learning Report – A</w:t>
                      </w:r>
                      <w:r w:rsidR="00C3776F">
                        <w:rPr>
                          <w:rFonts w:ascii="Arial" w:hAnsi="Arial" w:cs="Arial"/>
                          <w:sz w:val="48"/>
                          <w:szCs w:val="18"/>
                        </w:rPr>
                        <w:t>utomotive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System </w:t>
                      </w:r>
                      <w:r w:rsidR="00C3776F">
                        <w:rPr>
                          <w:rFonts w:ascii="Arial" w:hAnsi="Arial" w:cs="Arial"/>
                          <w:sz w:val="48"/>
                          <w:szCs w:val="18"/>
                        </w:rPr>
                        <w:t>and Overview</w:t>
                      </w:r>
                      <w:bookmarkStart w:name="_GoBack" w:id="895390136"/>
                      <w:bookmarkEnd w:id="895390136"/>
                    </w:p>
                  </w:txbxContent>
                </v:textbox>
              </v:shape>
            </w:pict>
          </mc:Fallback>
        </mc:AlternateContent>
      </w:r>
      <w:r w:rsidR="007A4FC8" w:rsidRPr="00666E28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51421161"/>
      <w:bookmarkEnd w:id="1"/>
      <w:r w:rsidR="00860730" w:rsidRPr="00666E28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DC9B2E" wp14:editId="27A4D6B3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 w14:anchorId="4B06B326">
              <v:group id="Group 7" style="position:absolute;margin-left:-19pt;margin-top:-38.1pt;width:62.9pt;height:66.5pt;z-index:251658240;mso-position-horizontal-relative:margin;mso-width-relative:margin;mso-height-relative:margin" coordsize="15335,16208" o:spid="_x0000_s1026" w14:anchorId="3B871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style="position:absolute;width:12334;height:16208;visibility:visible;mso-wrap-style:square;v-text-anchor:top" coordsize="777,1021" o:spid="_x0000_s1027" fillcolor="#058eff" stroked="f" path="m621,l,1021r621,l777,785r-546,l699,,62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>
                  <v:path arrowok="t" o:connecttype="custom" o:connectlocs="985838,0;0,1620837;985838,1620837;1233488,1246187;366713,1246187;1109663,0;985838,0" o:connectangles="0,0,0,0,0,0,0"/>
                </v:shape>
                <v:shape id="Freeform 106" style="position:absolute;left:7191;width:8144;height:11366;visibility:visible;mso-wrap-style:square;v-text-anchor:top" coordsize="513,716" o:spid="_x0000_s1028" fillcolor="#058eff" stroked="f" path="m435,r78,l78,716,,716,4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666E28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DC9B30" wp14:editId="79CD64CB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 w14:anchorId="5EB96492">
              <v:group id="Group 10" style="position:absolute;margin-left:375.5pt;margin-top:.6pt;width:58.85pt;height:63.7pt;z-index:251659264;mso-width-relative:margin;mso-height-relative:margin" coordsize="15001,16240" coordorigin="48550,10748" o:spid="_x0000_s1026" w14:anchorId="0E9C4E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style="position:absolute;left:51058;top:10748;width:12493;height:3937;visibility:visible;mso-wrap-style:square;v-text-anchor:top" coordsize="787,248" o:spid="_x0000_s1027" fillcolor="#058eff" stroked="f" path="m402,248r231,l787,,151,,,246r402,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>
                  <v:path arrowok="t" o:connecttype="custom" o:connectlocs="638175,393700;1004888,393700;1249363,0;239713,0;0,390525;638175,393700" o:connectangles="0,0,0,0,0,0"/>
                </v:shape>
                <v:shape id="Freeform 102" style="position:absolute;left:52375;top:15749;width:8097;height:11240;visibility:visible;mso-wrap-style:square;v-text-anchor:top" coordsize="510,708" o:spid="_x0000_s1028" fillcolor="#058eff" stroked="f" path="m435,r75,l78,708,,708,4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>
                  <v:path arrowok="t" o:connecttype="custom" o:connectlocs="690563,0;809625,0;123825,1123950;0,1123950;690563,0" o:connectangles="0,0,0,0,0"/>
                </v:shape>
                <v:shape id="Freeform 103" style="position:absolute;left:48550;top:15749;width:8032;height:11240;visibility:visible;mso-wrap-style:square;v-text-anchor:top" coordsize="506,708" o:spid="_x0000_s1029" fillcolor="#058eff" stroked="f" path="m430,r76,l76,708,,708,43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666E28">
        <w:rPr>
          <w:rFonts w:asciiTheme="minorHAnsi" w:hAnsiTheme="minorHAnsi" w:cstheme="minorHAnsi"/>
          <w:sz w:val="24"/>
          <w:szCs w:val="24"/>
        </w:rPr>
        <w:t>./</w:t>
      </w:r>
    </w:p>
    <w:p w14:paraId="48DC9A51" w14:textId="35488D9D" w:rsidR="00963DA6" w:rsidRPr="00666E28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666E2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5FE4644" wp14:editId="57A0C2CB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666E28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666E28" w14:paraId="48DC9A58" w14:textId="77777777" w:rsidTr="40301538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666E28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666E28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666E28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666E28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666E28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666E28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666E28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0A8C5B59" w:rsidR="002979C3" w:rsidRPr="00666E28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666E28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666E28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</w:t>
            </w:r>
            <w:proofErr w:type="gramStart"/>
            <w:r w:rsidR="00AD504B" w:rsidRPr="00666E28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By</w:t>
            </w:r>
            <w:proofErr w:type="gramEnd"/>
            <w:r w:rsidR="00AD504B" w:rsidRPr="00666E28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666E28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666E28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666E28" w14:paraId="48DC9A5F" w14:textId="77777777" w:rsidTr="40301538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B90D161" w:rsidR="002979C3" w:rsidRPr="00666E28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090C71F0" w:rsidR="002979C3" w:rsidRPr="00666E28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5B" w14:textId="4DBCE0EA" w:rsidR="001B4CE7" w:rsidRPr="00666E28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14:paraId="48DC9A5C" w14:textId="357A36DF" w:rsidR="002979C3" w:rsidRPr="00666E28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14:paraId="48DC9A5D" w14:textId="18F99A63" w:rsidR="002979C3" w:rsidRPr="00666E28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666E28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14:paraId="48DC9A5E" w14:textId="3980460F" w:rsidR="002979C3" w:rsidRPr="00666E28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666E28" w14:paraId="48DC9A66" w14:textId="77777777" w:rsidTr="40301538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1BA17407" w:rsidR="00EF2B08" w:rsidRPr="00666E28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14:paraId="48DC9A61" w14:textId="14A93C44" w:rsidR="00EF2B08" w:rsidRPr="00666E28" w:rsidRDefault="003E5D75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1</w:t>
            </w:r>
            <w:r w:rsidR="00E54D2D" w:rsidRPr="00666E28">
              <w:rPr>
                <w:rFonts w:asciiTheme="minorHAnsi" w:hAnsiTheme="minorHAnsi" w:cstheme="minorHAnsi"/>
                <w:sz w:val="24"/>
              </w:rPr>
              <w:t>9</w:t>
            </w:r>
            <w:r w:rsidRPr="00666E28">
              <w:rPr>
                <w:rFonts w:asciiTheme="minorHAnsi" w:hAnsiTheme="minorHAnsi" w:cstheme="minorHAnsi"/>
                <w:sz w:val="24"/>
              </w:rPr>
              <w:t>/0</w:t>
            </w:r>
            <w:r w:rsidR="00E54D2D" w:rsidRPr="00666E28">
              <w:rPr>
                <w:rFonts w:asciiTheme="minorHAnsi" w:hAnsiTheme="minorHAnsi" w:cstheme="minorHAnsi"/>
                <w:sz w:val="24"/>
              </w:rPr>
              <w:t>3</w:t>
            </w:r>
            <w:r w:rsidRPr="00666E28">
              <w:rPr>
                <w:rFonts w:asciiTheme="minorHAnsi" w:hAnsiTheme="minorHAnsi" w:cstheme="minorHAnsi"/>
                <w:sz w:val="24"/>
              </w:rPr>
              <w:t>/2021</w:t>
            </w:r>
          </w:p>
        </w:tc>
        <w:tc>
          <w:tcPr>
            <w:tcW w:w="863" w:type="pct"/>
            <w:vAlign w:val="center"/>
          </w:tcPr>
          <w:p w14:paraId="48DC9A62" w14:textId="6BD82464" w:rsidR="00EF2B08" w:rsidRPr="00666E28" w:rsidRDefault="0075027E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Santosh/</w:t>
            </w:r>
            <w:r w:rsidR="00F362C9" w:rsidRPr="00666E28">
              <w:rPr>
                <w:rFonts w:asciiTheme="minorHAnsi" w:hAnsiTheme="minorHAnsi" w:cstheme="minorHAnsi"/>
                <w:sz w:val="24"/>
              </w:rPr>
              <w:t>99003761</w:t>
            </w:r>
          </w:p>
        </w:tc>
        <w:tc>
          <w:tcPr>
            <w:tcW w:w="785" w:type="pct"/>
            <w:vAlign w:val="center"/>
          </w:tcPr>
          <w:p w14:paraId="48DC9A63" w14:textId="2B2DC3F3" w:rsidR="00EF2B08" w:rsidRPr="00666E28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64" w14:textId="1B266642" w:rsidR="00EF2B08" w:rsidRPr="00666E28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666E28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666E28" w14:paraId="48DC9A6D" w14:textId="77777777" w:rsidTr="40301538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24FB65F9" w:rsidR="00EF2B08" w:rsidRPr="00666E28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666E28"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518" w:type="pct"/>
            <w:vAlign w:val="center"/>
          </w:tcPr>
          <w:p w14:paraId="48DC9A68" w14:textId="4E5E8523" w:rsidR="00EF2B08" w:rsidRPr="00666E28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69" w14:textId="106075A9" w:rsidR="00EF2B08" w:rsidRPr="00666E28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6A" w14:textId="64439964" w:rsidR="00EF2B08" w:rsidRPr="00666E28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6B" w14:textId="77507273" w:rsidR="00EF2B08" w:rsidRPr="00666E28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666E28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666E28" w14:paraId="48DC9A74" w14:textId="77777777" w:rsidTr="40301538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3E2ADDAF" w:rsidR="00EF2B08" w:rsidRPr="00666E28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666E28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666E28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666E28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666E28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666E28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666E28" w14:paraId="48DC9A7B" w14:textId="77777777" w:rsidTr="40301538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666E28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666E28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666E28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666E28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666E28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666E28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48DC9A7C" w14:textId="49458331" w:rsidR="004817E1" w:rsidRPr="00666E28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666E28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14:paraId="48DC9A7D" w14:textId="77777777" w:rsidR="002979C3" w:rsidRPr="00666E28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14:paraId="48DC9A7E" w14:textId="77777777" w:rsidR="00860730" w:rsidRPr="00666E28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2" w:name="_Toc229759047"/>
      <w:bookmarkStart w:id="3" w:name="_Toc229764175"/>
    </w:p>
    <w:bookmarkEnd w:id="2"/>
    <w:bookmarkEnd w:id="3"/>
    <w:p w14:paraId="609A23F8" w14:textId="7C813C6E" w:rsidR="003A1816" w:rsidRPr="00666E28" w:rsidRDefault="003A1816" w:rsidP="007C7F72">
      <w:pPr>
        <w:pStyle w:val="TOCHeading"/>
        <w:rPr>
          <w:rFonts w:asciiTheme="minorHAnsi" w:hAnsiTheme="minorHAnsi" w:cstheme="minorHAnsi"/>
        </w:rPr>
      </w:pPr>
    </w:p>
    <w:p w14:paraId="268131C1" w14:textId="2608043D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4DA5CFA" w14:textId="7A427FB3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91AF693" w14:textId="07C0C9E3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89A05E1" w14:textId="6974DAE4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A05173E" w14:textId="427E9ED4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A65F139" w14:textId="467314B8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223057BA" w14:textId="2BB34C39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4370ED7" w14:textId="1B96DACD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9F2551B" w14:textId="3AD7611E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94CE1CD" w14:textId="0C5E2674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2E995F1" w14:textId="63307B8D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3D8BFEB" w14:textId="360F7718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1910390" w14:textId="514E4454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A490BCF" w14:textId="72460994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E40C1EC" w14:textId="1704A929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291FE46" w14:textId="42CFEA87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6A8A538" w14:textId="6653E75F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F5FF193" w14:textId="33EA1D20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5C9D4350" w14:textId="434CAB5D" w:rsidR="7C493704" w:rsidRPr="00666E28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1A27700" w14:textId="7A270375" w:rsidR="7C493704" w:rsidRPr="00666E28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14:paraId="3C8BA08C" w14:textId="0769B4DE" w:rsidR="007C7F72" w:rsidRPr="00666E28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D4C4D83" w14:textId="425D56A0" w:rsidR="007C7F72" w:rsidRPr="00666E28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1D118DC" w14:textId="6EF9B186" w:rsidR="007C7F72" w:rsidRPr="00666E28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57EA31B" w14:textId="63506DDE" w:rsidR="00821F9D" w:rsidRPr="00666E28" w:rsidRDefault="00821F9D">
          <w:pPr>
            <w:pStyle w:val="TOCHeading"/>
            <w:rPr>
              <w:rFonts w:asciiTheme="minorHAnsi" w:hAnsiTheme="minorHAnsi" w:cstheme="minorHAnsi"/>
            </w:rPr>
          </w:pPr>
          <w:r w:rsidRPr="00666E28">
            <w:rPr>
              <w:rFonts w:asciiTheme="minorHAnsi" w:hAnsiTheme="minorHAnsi" w:cstheme="minorHAnsi"/>
            </w:rPr>
            <w:t>Table of Contents</w:t>
          </w:r>
        </w:p>
        <w:p w14:paraId="6E9F0ED1" w14:textId="6E870703" w:rsidR="006E2848" w:rsidRPr="00666E28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666E28">
            <w:rPr>
              <w:caps/>
              <w:sz w:val="24"/>
              <w:szCs w:val="24"/>
            </w:rPr>
            <w:fldChar w:fldCharType="begin"/>
          </w:r>
          <w:r w:rsidRPr="00666E28">
            <w:rPr>
              <w:sz w:val="24"/>
              <w:szCs w:val="24"/>
            </w:rPr>
            <w:instrText xml:space="preserve"> TOC \o "1-3" \h \z \u </w:instrText>
          </w:r>
          <w:r w:rsidRPr="00666E28">
            <w:rPr>
              <w:caps/>
              <w:sz w:val="24"/>
              <w:szCs w:val="24"/>
            </w:rPr>
            <w:fldChar w:fldCharType="separate"/>
          </w:r>
          <w:hyperlink w:anchor="_Toc53129062" w:history="1">
            <w:r w:rsidR="006E2848" w:rsidRPr="00666E28">
              <w:rPr>
                <w:rStyle w:val="Hyperlink"/>
                <w:noProof/>
              </w:rPr>
              <w:t>Table of Figures</w:t>
            </w:r>
            <w:r w:rsidR="006E2848" w:rsidRPr="00666E28">
              <w:rPr>
                <w:noProof/>
                <w:webHidden/>
              </w:rPr>
              <w:tab/>
            </w:r>
            <w:r w:rsidR="006E2848" w:rsidRPr="00666E28">
              <w:rPr>
                <w:noProof/>
                <w:webHidden/>
              </w:rPr>
              <w:fldChar w:fldCharType="begin"/>
            </w:r>
            <w:r w:rsidR="006E2848" w:rsidRPr="00666E28">
              <w:rPr>
                <w:noProof/>
                <w:webHidden/>
              </w:rPr>
              <w:instrText xml:space="preserve"> PAGEREF _Toc53129062 \h </w:instrText>
            </w:r>
            <w:r w:rsidR="006E2848" w:rsidRPr="00666E28">
              <w:rPr>
                <w:noProof/>
                <w:webHidden/>
              </w:rPr>
            </w:r>
            <w:r w:rsidR="006E2848" w:rsidRPr="00666E28">
              <w:rPr>
                <w:noProof/>
                <w:webHidden/>
              </w:rPr>
              <w:fldChar w:fldCharType="separate"/>
            </w:r>
            <w:r w:rsidR="006E2848" w:rsidRPr="00666E28">
              <w:rPr>
                <w:noProof/>
                <w:webHidden/>
              </w:rPr>
              <w:t>3</w:t>
            </w:r>
            <w:r w:rsidR="006E2848" w:rsidRPr="00666E28">
              <w:rPr>
                <w:noProof/>
                <w:webHidden/>
              </w:rPr>
              <w:fldChar w:fldCharType="end"/>
            </w:r>
          </w:hyperlink>
        </w:p>
        <w:p w14:paraId="67086461" w14:textId="2AC11316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63" w:history="1">
            <w:r w:rsidR="006E2848" w:rsidRPr="00666E28">
              <w:rPr>
                <w:rStyle w:val="Hyperlink"/>
                <w:noProof/>
              </w:rPr>
              <w:t>Table of Tables</w:t>
            </w:r>
            <w:r w:rsidR="006E2848" w:rsidRPr="00666E28">
              <w:rPr>
                <w:noProof/>
                <w:webHidden/>
              </w:rPr>
              <w:tab/>
            </w:r>
            <w:r w:rsidR="006E2848" w:rsidRPr="00666E28">
              <w:rPr>
                <w:noProof/>
                <w:webHidden/>
              </w:rPr>
              <w:fldChar w:fldCharType="begin"/>
            </w:r>
            <w:r w:rsidR="006E2848" w:rsidRPr="00666E28">
              <w:rPr>
                <w:noProof/>
                <w:webHidden/>
              </w:rPr>
              <w:instrText xml:space="preserve"> PAGEREF _Toc53129063 \h </w:instrText>
            </w:r>
            <w:r w:rsidR="006E2848" w:rsidRPr="00666E28">
              <w:rPr>
                <w:noProof/>
                <w:webHidden/>
              </w:rPr>
            </w:r>
            <w:r w:rsidR="006E2848" w:rsidRPr="00666E28">
              <w:rPr>
                <w:noProof/>
                <w:webHidden/>
              </w:rPr>
              <w:fldChar w:fldCharType="separate"/>
            </w:r>
            <w:r w:rsidR="006E2848" w:rsidRPr="00666E28">
              <w:rPr>
                <w:noProof/>
                <w:webHidden/>
              </w:rPr>
              <w:t>4</w:t>
            </w:r>
            <w:r w:rsidR="006E2848" w:rsidRPr="00666E28">
              <w:rPr>
                <w:noProof/>
                <w:webHidden/>
              </w:rPr>
              <w:fldChar w:fldCharType="end"/>
            </w:r>
          </w:hyperlink>
        </w:p>
        <w:p w14:paraId="47FFD234" w14:textId="2329C724" w:rsidR="006E2848" w:rsidRPr="00666E28" w:rsidRDefault="00311E2B">
          <w:pPr>
            <w:pStyle w:val="TOC1"/>
            <w:tabs>
              <w:tab w:val="right" w:leader="dot" w:pos="1016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64" w:history="1">
            <w:r w:rsidR="006E2848" w:rsidRPr="00666E28">
              <w:rPr>
                <w:rStyle w:val="Hyperlink"/>
                <w:noProof/>
              </w:rPr>
              <w:t>ACTIVITY 1: SYSTEM/ SOFTWARE DEVELOPMENT</w:t>
            </w:r>
            <w:r w:rsidR="006E2848" w:rsidRPr="00666E28">
              <w:rPr>
                <w:noProof/>
                <w:webHidden/>
              </w:rPr>
              <w:tab/>
            </w:r>
            <w:r w:rsidR="006E2848" w:rsidRPr="00666E28">
              <w:rPr>
                <w:noProof/>
                <w:webHidden/>
              </w:rPr>
              <w:fldChar w:fldCharType="begin"/>
            </w:r>
            <w:r w:rsidR="006E2848" w:rsidRPr="00666E28">
              <w:rPr>
                <w:noProof/>
                <w:webHidden/>
              </w:rPr>
              <w:instrText xml:space="preserve"> PAGEREF _Toc53129064 \h </w:instrText>
            </w:r>
            <w:r w:rsidR="006E2848" w:rsidRPr="00666E28">
              <w:rPr>
                <w:noProof/>
                <w:webHidden/>
              </w:rPr>
            </w:r>
            <w:r w:rsidR="006E2848" w:rsidRPr="00666E28">
              <w:rPr>
                <w:noProof/>
                <w:webHidden/>
              </w:rPr>
              <w:fldChar w:fldCharType="separate"/>
            </w:r>
            <w:r w:rsidR="006E2848" w:rsidRPr="00666E28">
              <w:rPr>
                <w:noProof/>
                <w:webHidden/>
              </w:rPr>
              <w:t>4</w:t>
            </w:r>
            <w:r w:rsidR="006E2848" w:rsidRPr="00666E28">
              <w:rPr>
                <w:noProof/>
                <w:webHidden/>
              </w:rPr>
              <w:fldChar w:fldCharType="end"/>
            </w:r>
          </w:hyperlink>
        </w:p>
        <w:p w14:paraId="3C2FDD1F" w14:textId="425C8175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65" w:history="1">
            <w:r w:rsidR="006E2848" w:rsidRPr="00666E28">
              <w:rPr>
                <w:rStyle w:val="Hyperlink"/>
                <w:b/>
                <w:bCs/>
                <w:noProof/>
              </w:rPr>
              <w:t>INTRODUCTION</w:t>
            </w:r>
            <w:r w:rsidR="006E2848" w:rsidRPr="00666E28">
              <w:rPr>
                <w:noProof/>
                <w:webHidden/>
              </w:rPr>
              <w:tab/>
            </w:r>
          </w:hyperlink>
          <w:r w:rsidR="009B6287" w:rsidRPr="00666E28">
            <w:rPr>
              <w:noProof/>
            </w:rPr>
            <w:t>5</w:t>
          </w:r>
        </w:p>
        <w:p w14:paraId="1342CC00" w14:textId="399D345B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66" w:history="1">
            <w:r w:rsidR="006E2848" w:rsidRPr="00666E28">
              <w:rPr>
                <w:rStyle w:val="Hyperlink"/>
                <w:b/>
                <w:bCs/>
                <w:noProof/>
                <w:lang w:eastAsia="en-IN"/>
              </w:rPr>
              <w:t>MY PRODUCT: “Name ”</w:t>
            </w:r>
            <w:r w:rsidR="006E2848" w:rsidRPr="00666E28">
              <w:rPr>
                <w:noProof/>
                <w:webHidden/>
              </w:rPr>
              <w:tab/>
            </w:r>
          </w:hyperlink>
          <w:r w:rsidR="009B6287" w:rsidRPr="00666E28">
            <w:rPr>
              <w:noProof/>
            </w:rPr>
            <w:t>5</w:t>
          </w:r>
        </w:p>
        <w:p w14:paraId="0498D865" w14:textId="0814E8ED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67" w:history="1">
            <w:r w:rsidR="006E2848" w:rsidRPr="00666E28">
              <w:rPr>
                <w:rStyle w:val="Hyperlink"/>
                <w:b/>
                <w:bCs/>
                <w:noProof/>
                <w:lang w:eastAsia="en-IN"/>
              </w:rPr>
              <w:t>SWOT ANALYSIS</w:t>
            </w:r>
            <w:r w:rsidR="006E2848" w:rsidRPr="00666E28">
              <w:rPr>
                <w:noProof/>
                <w:webHidden/>
              </w:rPr>
              <w:tab/>
            </w:r>
            <w:r w:rsidR="009B6287" w:rsidRPr="00666E28">
              <w:rPr>
                <w:noProof/>
                <w:webHidden/>
              </w:rPr>
              <w:t>5</w:t>
            </w:r>
          </w:hyperlink>
        </w:p>
        <w:p w14:paraId="76B25D99" w14:textId="68BF6233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68" w:history="1">
            <w:r w:rsidR="006E2848" w:rsidRPr="00666E28">
              <w:rPr>
                <w:rStyle w:val="Hyperlink"/>
                <w:b/>
                <w:bCs/>
                <w:noProof/>
                <w:lang w:eastAsia="en-IN"/>
              </w:rPr>
              <w:t>REQUIREMENTS</w:t>
            </w:r>
            <w:r w:rsidR="006E2848" w:rsidRPr="00666E28">
              <w:rPr>
                <w:noProof/>
                <w:webHidden/>
              </w:rPr>
              <w:tab/>
            </w:r>
            <w:r w:rsidR="009B6287" w:rsidRPr="00666E28">
              <w:rPr>
                <w:noProof/>
                <w:webHidden/>
              </w:rPr>
              <w:t>6</w:t>
            </w:r>
          </w:hyperlink>
        </w:p>
        <w:p w14:paraId="33BDBEA7" w14:textId="64304E6C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69" w:history="1">
            <w:r w:rsidR="006E2848" w:rsidRPr="00666E28">
              <w:rPr>
                <w:rStyle w:val="Hyperlink"/>
                <w:b/>
                <w:bCs/>
                <w:noProof/>
              </w:rPr>
              <w:t>DESIGN</w:t>
            </w:r>
            <w:r w:rsidR="006E2848" w:rsidRPr="00666E28">
              <w:rPr>
                <w:noProof/>
                <w:webHidden/>
              </w:rPr>
              <w:tab/>
            </w:r>
            <w:r w:rsidR="009B6287" w:rsidRPr="00666E28">
              <w:rPr>
                <w:noProof/>
                <w:webHidden/>
              </w:rPr>
              <w:t>8</w:t>
            </w:r>
          </w:hyperlink>
        </w:p>
        <w:p w14:paraId="1147E11E" w14:textId="5B06F9AD" w:rsidR="006E2848" w:rsidRPr="00666E28" w:rsidRDefault="00311E2B">
          <w:pPr>
            <w:pStyle w:val="TOC3"/>
            <w:tabs>
              <w:tab w:val="right" w:leader="dot" w:pos="10160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0" w:history="1">
            <w:r w:rsidR="006E2848" w:rsidRPr="00666E28">
              <w:rPr>
                <w:rStyle w:val="Hyperlink"/>
                <w:noProof/>
                <w:lang w:eastAsia="en-IN"/>
              </w:rPr>
              <w:t>HIGH LEVEL DESIGN</w:t>
            </w:r>
            <w:r w:rsidR="006E2848" w:rsidRPr="00666E28">
              <w:rPr>
                <w:noProof/>
                <w:webHidden/>
              </w:rPr>
              <w:tab/>
            </w:r>
            <w:r w:rsidR="006E2848" w:rsidRPr="00666E28">
              <w:rPr>
                <w:noProof/>
                <w:webHidden/>
              </w:rPr>
              <w:fldChar w:fldCharType="begin"/>
            </w:r>
            <w:r w:rsidR="006E2848" w:rsidRPr="00666E28">
              <w:rPr>
                <w:noProof/>
                <w:webHidden/>
              </w:rPr>
              <w:instrText xml:space="preserve"> PAGEREF _Toc53129070 \h </w:instrText>
            </w:r>
            <w:r w:rsidR="006E2848" w:rsidRPr="00666E28">
              <w:rPr>
                <w:noProof/>
                <w:webHidden/>
              </w:rPr>
            </w:r>
            <w:r w:rsidR="006E2848" w:rsidRPr="00666E28">
              <w:rPr>
                <w:noProof/>
                <w:webHidden/>
              </w:rPr>
              <w:fldChar w:fldCharType="separate"/>
            </w:r>
            <w:r w:rsidR="006E2848" w:rsidRPr="00666E28">
              <w:rPr>
                <w:noProof/>
                <w:webHidden/>
              </w:rPr>
              <w:t>8</w:t>
            </w:r>
            <w:r w:rsidR="006E2848" w:rsidRPr="00666E28">
              <w:rPr>
                <w:noProof/>
                <w:webHidden/>
              </w:rPr>
              <w:fldChar w:fldCharType="end"/>
            </w:r>
          </w:hyperlink>
        </w:p>
        <w:p w14:paraId="0D93E437" w14:textId="1BD4CD86" w:rsidR="006E2848" w:rsidRPr="00666E28" w:rsidRDefault="00311E2B">
          <w:pPr>
            <w:pStyle w:val="TOC3"/>
            <w:tabs>
              <w:tab w:val="right" w:leader="dot" w:pos="10160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1" w:history="1">
            <w:r w:rsidR="006E2848" w:rsidRPr="00666E28">
              <w:rPr>
                <w:rStyle w:val="Hyperlink"/>
                <w:noProof/>
                <w:lang w:eastAsia="en-IN"/>
              </w:rPr>
              <w:t>LOW LEVEL DESIGN</w:t>
            </w:r>
            <w:r w:rsidR="006E2848" w:rsidRPr="00666E28">
              <w:rPr>
                <w:noProof/>
                <w:webHidden/>
              </w:rPr>
              <w:tab/>
            </w:r>
            <w:r w:rsidR="009B6287" w:rsidRPr="00666E28">
              <w:rPr>
                <w:noProof/>
                <w:webHidden/>
              </w:rPr>
              <w:t>9</w:t>
            </w:r>
          </w:hyperlink>
        </w:p>
        <w:p w14:paraId="7DA6BAD0" w14:textId="1743815C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72" w:history="1">
            <w:r w:rsidR="006E2848" w:rsidRPr="00666E28">
              <w:rPr>
                <w:rStyle w:val="Hyperlink"/>
                <w:b/>
                <w:bCs/>
                <w:noProof/>
                <w:lang w:eastAsia="en-IN"/>
              </w:rPr>
              <w:t>TEST PLANS</w:t>
            </w:r>
            <w:r w:rsidR="006E2848" w:rsidRPr="00666E28">
              <w:rPr>
                <w:noProof/>
                <w:webHidden/>
              </w:rPr>
              <w:tab/>
            </w:r>
            <w:r w:rsidR="009B6287" w:rsidRPr="00666E28">
              <w:rPr>
                <w:noProof/>
                <w:webHidden/>
              </w:rPr>
              <w:t>10</w:t>
            </w:r>
          </w:hyperlink>
        </w:p>
        <w:p w14:paraId="0059BD8B" w14:textId="7155DF57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73" w:history="1">
            <w:r w:rsidR="006E2848" w:rsidRPr="00666E28">
              <w:rPr>
                <w:rStyle w:val="Hyperlink"/>
                <w:b/>
                <w:bCs/>
                <w:noProof/>
                <w:lang w:val="en-IN" w:eastAsia="en-IN"/>
              </w:rPr>
              <w:t>REFERENCES</w:t>
            </w:r>
            <w:r w:rsidR="006E2848" w:rsidRPr="00666E28">
              <w:rPr>
                <w:noProof/>
                <w:webHidden/>
              </w:rPr>
              <w:tab/>
            </w:r>
          </w:hyperlink>
        </w:p>
        <w:p w14:paraId="0DC93A44" w14:textId="60D15D1B" w:rsidR="006E2848" w:rsidRPr="00666E28" w:rsidRDefault="00311E2B">
          <w:pPr>
            <w:pStyle w:val="TOC1"/>
            <w:tabs>
              <w:tab w:val="right" w:leader="dot" w:pos="1016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74" w:history="1">
            <w:r w:rsidR="006E2848" w:rsidRPr="00666E28">
              <w:rPr>
                <w:rStyle w:val="Hyperlink"/>
                <w:noProof/>
                <w:lang w:eastAsia="en-IN"/>
              </w:rPr>
              <w:t>ACTIVITY 2: AGILE METHODOLOGY</w:t>
            </w:r>
            <w:r w:rsidR="006E2848" w:rsidRPr="00666E28">
              <w:rPr>
                <w:noProof/>
                <w:webHidden/>
              </w:rPr>
              <w:tab/>
            </w:r>
          </w:hyperlink>
          <w:r w:rsidR="00203AC4" w:rsidRPr="00666E28">
            <w:rPr>
              <w:noProof/>
            </w:rPr>
            <w:t>11</w:t>
          </w:r>
        </w:p>
        <w:p w14:paraId="7BCD0217" w14:textId="43966A24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75" w:history="1">
            <w:r w:rsidR="006E2848" w:rsidRPr="00666E28">
              <w:rPr>
                <w:rStyle w:val="Hyperlink"/>
                <w:b/>
                <w:bCs/>
                <w:noProof/>
                <w:lang w:eastAsia="en-IN"/>
              </w:rPr>
              <w:t>THEME</w:t>
            </w:r>
            <w:r w:rsidR="006E2848" w:rsidRPr="00666E28">
              <w:rPr>
                <w:noProof/>
                <w:webHidden/>
              </w:rPr>
              <w:tab/>
            </w:r>
          </w:hyperlink>
        </w:p>
        <w:p w14:paraId="02D62E31" w14:textId="63581620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76" w:history="1">
            <w:r w:rsidR="006E2848" w:rsidRPr="00666E28">
              <w:rPr>
                <w:rStyle w:val="Hyperlink"/>
                <w:b/>
                <w:bCs/>
                <w:noProof/>
                <w:lang w:eastAsia="en-IN"/>
              </w:rPr>
              <w:t>EPIC</w:t>
            </w:r>
            <w:r w:rsidR="006E2848" w:rsidRPr="00666E28">
              <w:rPr>
                <w:noProof/>
                <w:webHidden/>
              </w:rPr>
              <w:tab/>
            </w:r>
          </w:hyperlink>
        </w:p>
        <w:p w14:paraId="6DB6C0D3" w14:textId="0CAF8E50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77" w:history="1">
            <w:r w:rsidR="006E2848" w:rsidRPr="00666E28">
              <w:rPr>
                <w:rStyle w:val="Hyperlink"/>
                <w:b/>
                <w:bCs/>
                <w:noProof/>
                <w:shd w:val="clear" w:color="auto" w:fill="FFFFFF"/>
                <w:lang w:eastAsia="en-IN"/>
              </w:rPr>
              <w:t>USER STORY</w:t>
            </w:r>
            <w:r w:rsidR="006E2848" w:rsidRPr="00666E28">
              <w:rPr>
                <w:noProof/>
                <w:webHidden/>
              </w:rPr>
              <w:tab/>
            </w:r>
          </w:hyperlink>
        </w:p>
        <w:p w14:paraId="1710533F" w14:textId="0CBC752E" w:rsidR="006E2848" w:rsidRPr="00666E28" w:rsidRDefault="00311E2B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53129078" w:history="1">
            <w:r w:rsidR="006E2848" w:rsidRPr="00666E28">
              <w:rPr>
                <w:rStyle w:val="Hyperlink"/>
                <w:rFonts w:eastAsia="Helvetica"/>
                <w:b/>
                <w:bCs/>
                <w:noProof/>
              </w:rPr>
              <w:t>REFERENCES</w:t>
            </w:r>
            <w:r w:rsidR="006E2848" w:rsidRPr="00666E28">
              <w:rPr>
                <w:noProof/>
                <w:webHidden/>
              </w:rPr>
              <w:tab/>
            </w:r>
          </w:hyperlink>
        </w:p>
        <w:p w14:paraId="6856545A" w14:textId="74D267A6" w:rsidR="006E2848" w:rsidRPr="00666E28" w:rsidRDefault="00311E2B">
          <w:pPr>
            <w:pStyle w:val="TOC1"/>
            <w:tabs>
              <w:tab w:val="right" w:leader="dot" w:pos="1016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79" w:history="1">
            <w:r w:rsidR="006E2848" w:rsidRPr="00666E28">
              <w:rPr>
                <w:rStyle w:val="Hyperlink"/>
                <w:rFonts w:eastAsia="Helvetica"/>
                <w:noProof/>
              </w:rPr>
              <w:t>APPENDIX:</w:t>
            </w:r>
            <w:r w:rsidR="006E2848" w:rsidRPr="00666E28">
              <w:rPr>
                <w:noProof/>
                <w:webHidden/>
              </w:rPr>
              <w:tab/>
            </w:r>
          </w:hyperlink>
        </w:p>
        <w:p w14:paraId="66DC140B" w14:textId="52EEF0F0" w:rsidR="6950B3C9" w:rsidRPr="00666E28" w:rsidRDefault="00821F9D" w:rsidP="6950B3C9">
          <w:pPr>
            <w:rPr>
              <w:rFonts w:asciiTheme="minorHAnsi" w:hAnsiTheme="minorHAnsi" w:cstheme="minorHAnsi"/>
              <w:sz w:val="24"/>
              <w:szCs w:val="24"/>
            </w:rPr>
          </w:pPr>
          <w:r w:rsidRPr="00666E28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AF6A3D4" w14:textId="54DEF597" w:rsidR="00367F74" w:rsidRPr="00666E28" w:rsidRDefault="001B7088" w:rsidP="006E2848">
      <w:pPr>
        <w:pStyle w:val="Heading2"/>
        <w:rPr>
          <w:rFonts w:asciiTheme="minorHAnsi" w:hAnsiTheme="minorHAnsi" w:cstheme="minorHAnsi"/>
        </w:rPr>
      </w:pPr>
      <w:bookmarkStart w:id="4" w:name="_Toc53129062"/>
      <w:r w:rsidRPr="00666E28">
        <w:rPr>
          <w:rFonts w:asciiTheme="minorHAnsi" w:hAnsiTheme="minorHAnsi" w:cstheme="minorHAnsi"/>
        </w:rPr>
        <w:t>Table of Figures</w:t>
      </w:r>
      <w:bookmarkEnd w:id="4"/>
    </w:p>
    <w:p w14:paraId="6DE31116" w14:textId="3D89C428" w:rsidR="00EB31E0" w:rsidRPr="00666E28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666E28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666E28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 w:rsidRPr="00666E28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 CLASS DIAGRAM(HIGH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_Toc52177314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10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B137287" w14:textId="5351BDB4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5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2 USE CASE DIAGRAM (HIGH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_Toc52177315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11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41D707E" w14:textId="3FC751E0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6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3 ACTIVITY DIAGRAM (HIGH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_Toc52177316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12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8718E9B" w14:textId="140C7A77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7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4 USE CASE DIAGRAM (LOW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_Toc52177317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12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7789B77" w14:textId="522DA302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8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5 ACTVITY DIAGRAM (LOW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_Toc52177318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13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8F0DED3" w14:textId="18677A41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9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6 BLOCK DIAGRAM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_Toc52177319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13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BA12024" w14:textId="4CA31B43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0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7 COMPONENT DIAGRAM (HIGH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_Toc52177320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22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F5AD699" w14:textId="0D1CD0F6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1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8 ACTIVITY DIAGRAM (high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_Toc52177321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23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AE79D66" w14:textId="393CA8D3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r:id="rId15" w:anchor="_Toc52177322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9 ACTIVITY DIAGRAM (LOW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_Toc52177322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24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28E2885" w14:textId="08267665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3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10- ACTIVITY DIAGRAM (LOW LEVEL)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_Toc52177323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24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2B567B0" w14:textId="5A7F9AA7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4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11 TEST PLAN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_Toc52177324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25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4577799" w14:textId="6B353BC2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5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12 GIT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_Toc52177325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27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A93E5F4" w14:textId="4E08C1C8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6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13 GIT ISSUES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_Toc52177326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28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6E9830C" w14:textId="0A370A8E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7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14 GIT COMMITS 1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_Toc52177327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28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7551D8B" w14:textId="19AE2E74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8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15 GIT COMMIT 2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_Toc52177328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29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75B25D7" w14:textId="6E486B62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29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16 GIT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_Toc52177329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30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EC77E12" w14:textId="3DC484FE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30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17 GIT MAKE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_Toc52177330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31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63C77FD" w14:textId="606B6ECB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31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18 GIT MAKE 2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_Toc52177331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31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8D42411" w14:textId="1936B46A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32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19 GIT BUILD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_Toc52177332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32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D785D18" w14:textId="57A84D08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33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Figure 20 GIT CODE QUALITY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_Toc52177333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32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EA64F5C" w14:textId="433BF2EC" w:rsidR="00367F74" w:rsidRPr="00666E28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666E28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14:paraId="614D4324" w14:textId="1255CF20" w:rsidR="00367F74" w:rsidRPr="00666E28" w:rsidRDefault="006F2AD5" w:rsidP="006E2848">
      <w:pPr>
        <w:pStyle w:val="Heading2"/>
        <w:rPr>
          <w:rFonts w:asciiTheme="minorHAnsi" w:hAnsiTheme="minorHAnsi" w:cstheme="minorHAnsi"/>
        </w:rPr>
      </w:pPr>
      <w:bookmarkStart w:id="5" w:name="_Toc53129063"/>
      <w:r w:rsidRPr="00666E28">
        <w:rPr>
          <w:rFonts w:asciiTheme="minorHAnsi" w:hAnsiTheme="minorHAnsi" w:cstheme="minorHAnsi"/>
        </w:rPr>
        <w:t>Ta</w:t>
      </w:r>
      <w:r w:rsidR="00590BA6" w:rsidRPr="00666E28">
        <w:rPr>
          <w:rFonts w:asciiTheme="minorHAnsi" w:hAnsiTheme="minorHAnsi" w:cstheme="minorHAnsi"/>
        </w:rPr>
        <w:t>ble of Tables</w:t>
      </w:r>
      <w:bookmarkEnd w:id="5"/>
    </w:p>
    <w:p w14:paraId="1449FBF7" w14:textId="6AC186D7" w:rsidR="00EB31E0" w:rsidRPr="00666E28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666E28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666E28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0666E28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1 AGING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_Toc52177304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6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553F869" w14:textId="18173ED9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5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2 GRADING COST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_Toc52177305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6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16DD180" w14:textId="449D3ED7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6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3 REQUIREMENTS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_Toc52177306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8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D0AF0FE" w14:textId="343A439D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7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4 HIGH LEVEL TEST PLAN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_Toc52177307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15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07CC23C8" w14:textId="1E60C030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8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5 LOW LEVEL TEST PLAN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_Toc52177308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16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D856B86" w14:textId="51162DC2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9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6 USER STORIES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_Toc52177309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17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427AD28A" w14:textId="6665B16C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0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7 AGING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_Toc52177310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19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CEBD052" w14:textId="2A24F1BB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1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8 GRADING COST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_Toc52177311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19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DA3D1F8" w14:textId="37996367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2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9 REQUIREMENTS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_Toc52177312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21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0BB24C9" w14:textId="573210C8" w:rsidR="00EB31E0" w:rsidRPr="00666E28" w:rsidRDefault="00311E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3" w:history="1">
        <w:r w:rsidR="00EB31E0" w:rsidRPr="00666E28">
          <w:rPr>
            <w:rStyle w:val="Hyperlink"/>
            <w:rFonts w:asciiTheme="minorHAnsi" w:hAnsiTheme="minorHAnsi" w:cstheme="minorHAnsi"/>
            <w:noProof/>
          </w:rPr>
          <w:t>Table 10 USER STORIES</w:t>
        </w:r>
        <w:r w:rsidR="00EB31E0" w:rsidRPr="00666E28">
          <w:rPr>
            <w:rFonts w:asciiTheme="minorHAnsi" w:hAnsiTheme="minorHAnsi" w:cstheme="minorHAnsi"/>
            <w:noProof/>
            <w:webHidden/>
          </w:rPr>
          <w:tab/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begin"/>
        </w:r>
        <w:r w:rsidR="00EB31E0" w:rsidRPr="00666E28">
          <w:rPr>
            <w:rFonts w:asciiTheme="minorHAnsi" w:hAnsiTheme="minorHAnsi" w:cstheme="minorHAnsi"/>
            <w:noProof/>
            <w:webHidden/>
          </w:rPr>
          <w:instrText xml:space="preserve"> PAGEREF _Toc52177313 \h </w:instrText>
        </w:r>
        <w:r w:rsidR="00EB31E0" w:rsidRPr="00666E28">
          <w:rPr>
            <w:rFonts w:asciiTheme="minorHAnsi" w:hAnsiTheme="minorHAnsi" w:cstheme="minorHAnsi"/>
            <w:noProof/>
            <w:webHidden/>
          </w:rPr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separate"/>
        </w:r>
        <w:r w:rsidR="00EB31E0" w:rsidRPr="00666E28">
          <w:rPr>
            <w:rFonts w:asciiTheme="minorHAnsi" w:hAnsiTheme="minorHAnsi" w:cstheme="minorHAnsi"/>
            <w:noProof/>
            <w:webHidden/>
          </w:rPr>
          <w:t>27</w:t>
        </w:r>
        <w:r w:rsidR="00EB31E0" w:rsidRPr="00666E28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3001DCA6" w14:textId="2B91D6D7" w:rsidR="00367F74" w:rsidRPr="00666E28" w:rsidRDefault="006F2AD5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666E28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14:paraId="40D36E87" w14:textId="77777777" w:rsidR="00367F74" w:rsidRPr="00666E28" w:rsidRDefault="00367F74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0A9C1BEA" w14:textId="77777777" w:rsidR="00B96725" w:rsidRPr="00666E28" w:rsidRDefault="00B96725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1C9DDCA8" w14:textId="1DDD612F" w:rsidR="00485748" w:rsidRPr="00666E28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0E61852" w14:textId="64FC4925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D8EEBA1" w14:textId="5F23D2AC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C55EE11" w14:textId="13480E94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E63F54B" w14:textId="123F9BBD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D465EF4" w14:textId="4116C691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1CC7807" w14:textId="002388A6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E3DF70F" w14:textId="5B98B5AB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C7E3C03" w14:textId="11D392D7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CB503D0" w14:textId="4A475428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D744D9C" w14:textId="63C677EA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FF348C3" w14:textId="4115534D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A298590" w14:textId="3EBBC0CA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3DFDFE5" w14:textId="5BDA196B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90E12E8" w14:textId="3FB265E4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9FBA675" w14:textId="24B4F360" w:rsidR="00DF1F07" w:rsidRPr="00666E28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CE972C8" w14:textId="4A446EE6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E5F3E67" w14:textId="686210AB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52661B8" w14:textId="43750896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BD73C8E" w14:textId="5A2CAA8B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E978DA1" w14:textId="32BA397A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D3BD776" w14:textId="151DADC1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E9F869A" w14:textId="11E13B50" w:rsidR="00F362C9" w:rsidRPr="00666E28" w:rsidRDefault="00F362C9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887FF86" w14:textId="39DAE600" w:rsidR="00F362C9" w:rsidRPr="00666E28" w:rsidRDefault="00F362C9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36"/>
        </w:rPr>
      </w:pPr>
      <w:r w:rsidRPr="00666E28">
        <w:rPr>
          <w:rFonts w:asciiTheme="minorHAnsi" w:hAnsiTheme="minorHAnsi" w:cstheme="minorHAnsi"/>
          <w:b/>
          <w:color w:val="24292E"/>
          <w:sz w:val="36"/>
        </w:rPr>
        <w:lastRenderedPageBreak/>
        <w:t>Introduction</w:t>
      </w:r>
    </w:p>
    <w:p w14:paraId="603ED903" w14:textId="0445DF6E" w:rsidR="006122F6" w:rsidRPr="00666E28" w:rsidRDefault="006122F6" w:rsidP="006122F6">
      <w:pPr>
        <w:jc w:val="both"/>
        <w:rPr>
          <w:rFonts w:asciiTheme="minorHAnsi" w:hAnsiTheme="minorHAnsi" w:cstheme="minorHAnsi"/>
          <w:sz w:val="28"/>
          <w:szCs w:val="24"/>
        </w:rPr>
      </w:pPr>
      <w:r w:rsidRPr="00666E28">
        <w:rPr>
          <w:rFonts w:asciiTheme="minorHAnsi" w:hAnsiTheme="minorHAnsi" w:cstheme="minorHAnsi"/>
          <w:color w:val="111111"/>
          <w:sz w:val="28"/>
          <w:szCs w:val="24"/>
          <w:shd w:val="clear" w:color="auto" w:fill="FFFFFF"/>
        </w:rPr>
        <w:t>Windscreen wiper is essential for keeping the windscreen sufficiently clean for driver’s visibility specifically for modern high-speed vehicles. The washer cleans the driver’s side of the windscreen whenever required.</w:t>
      </w:r>
    </w:p>
    <w:p w14:paraId="1DB6594E" w14:textId="687FF9BF" w:rsidR="00CC0FDF" w:rsidRPr="00666E28" w:rsidRDefault="00CC0FDF" w:rsidP="00CC0FDF">
      <w:pPr>
        <w:jc w:val="both"/>
        <w:rPr>
          <w:rFonts w:asciiTheme="minorHAnsi" w:hAnsiTheme="minorHAnsi" w:cstheme="minorHAnsi"/>
          <w:sz w:val="28"/>
          <w:szCs w:val="24"/>
          <w:shd w:val="clear" w:color="auto" w:fill="FFFFFF"/>
        </w:rPr>
      </w:pPr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A </w:t>
      </w:r>
      <w:r w:rsidRPr="00666E28">
        <w:rPr>
          <w:rFonts w:asciiTheme="minorHAnsi" w:hAnsiTheme="minorHAnsi" w:cstheme="minorHAnsi"/>
          <w:b/>
          <w:bCs/>
          <w:sz w:val="28"/>
          <w:szCs w:val="24"/>
          <w:shd w:val="clear" w:color="auto" w:fill="FFFFFF"/>
        </w:rPr>
        <w:t>windscreen wiper</w:t>
      </w:r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 or </w:t>
      </w:r>
      <w:r w:rsidRPr="00666E28">
        <w:rPr>
          <w:rFonts w:asciiTheme="minorHAnsi" w:hAnsiTheme="minorHAnsi" w:cstheme="minorHAnsi"/>
          <w:b/>
          <w:bCs/>
          <w:sz w:val="28"/>
          <w:szCs w:val="24"/>
          <w:shd w:val="clear" w:color="auto" w:fill="FFFFFF"/>
        </w:rPr>
        <w:t xml:space="preserve">windshield </w:t>
      </w:r>
      <w:r w:rsidR="006122F6" w:rsidRPr="00666E28">
        <w:rPr>
          <w:rFonts w:asciiTheme="minorHAnsi" w:hAnsiTheme="minorHAnsi" w:cstheme="minorHAnsi"/>
          <w:b/>
          <w:bCs/>
          <w:sz w:val="28"/>
          <w:szCs w:val="24"/>
          <w:shd w:val="clear" w:color="auto" w:fill="FFFFFF"/>
        </w:rPr>
        <w:t>wiper</w:t>
      </w:r>
      <w:r w:rsidR="006122F6"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 is</w:t>
      </w:r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 xml:space="preserve"> a device used to remove rain, snow, ice, washer fluid, water, and/or debris from a </w:t>
      </w:r>
      <w:hyperlink r:id="rId16" w:tooltip="Windscreen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vehicle's front window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 so the vehicle's operator can better see what's ahead of them. Almost all </w:t>
      </w:r>
      <w:hyperlink r:id="rId17" w:tooltip="Motor vehicle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motor vehicles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, including </w:t>
      </w:r>
      <w:hyperlink r:id="rId18" w:tooltip="Car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cars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, </w:t>
      </w:r>
      <w:hyperlink r:id="rId19" w:tooltip="Truck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trucks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, </w:t>
      </w:r>
      <w:hyperlink r:id="rId20" w:tooltip="Bus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buses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, </w:t>
      </w:r>
      <w:hyperlink r:id="rId21" w:tooltip="Train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train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 </w:t>
      </w:r>
      <w:hyperlink r:id="rId22" w:tooltip="Locomotive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locomotives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, and </w:t>
      </w:r>
      <w:hyperlink r:id="rId23" w:tooltip="Watercraft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watercraft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 with a </w:t>
      </w:r>
      <w:hyperlink r:id="rId24" w:tooltip="Cabin (ship)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cabin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—and some </w:t>
      </w:r>
      <w:hyperlink r:id="rId25" w:tooltip="Aircraft" w:history="1">
        <w:r w:rsidRPr="00666E28">
          <w:rPr>
            <w:rStyle w:val="Hyperlink"/>
            <w:rFonts w:asciiTheme="minorHAnsi" w:hAnsiTheme="minorHAnsi" w:cstheme="minorHAnsi"/>
            <w:color w:val="auto"/>
            <w:sz w:val="28"/>
            <w:szCs w:val="24"/>
            <w:u w:val="none"/>
            <w:shd w:val="clear" w:color="auto" w:fill="FFFFFF"/>
          </w:rPr>
          <w:t>aircraft</w:t>
        </w:r>
      </w:hyperlink>
      <w:r w:rsidRPr="00666E28">
        <w:rPr>
          <w:rFonts w:asciiTheme="minorHAnsi" w:hAnsiTheme="minorHAnsi" w:cstheme="minorHAnsi"/>
          <w:sz w:val="28"/>
          <w:szCs w:val="24"/>
          <w:shd w:val="clear" w:color="auto" w:fill="FFFFFF"/>
        </w:rPr>
        <w:t>—are equipped with one or more such wipers, which are usually a legal requirement.</w:t>
      </w:r>
    </w:p>
    <w:p w14:paraId="62FBDB9A" w14:textId="77777777" w:rsidR="006122F6" w:rsidRPr="00666E28" w:rsidRDefault="006122F6" w:rsidP="00F362C9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8"/>
        </w:rPr>
      </w:pPr>
    </w:p>
    <w:p w14:paraId="5956B3C7" w14:textId="533451EB" w:rsidR="006355C6" w:rsidRPr="00197400" w:rsidRDefault="08906D9D" w:rsidP="08906D9D">
      <w:pPr>
        <w:pStyle w:val="NormalWeb"/>
        <w:shd w:val="clear" w:color="auto" w:fill="FFFFFF" w:themeFill="background1"/>
        <w:spacing w:before="0" w:beforeAutospacing="0" w:after="240" w:afterAutospacing="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197400">
        <w:rPr>
          <w:rFonts w:asciiTheme="minorHAnsi" w:hAnsiTheme="minorHAnsi" w:cstheme="minorHAnsi"/>
          <w:b/>
          <w:bCs/>
          <w:sz w:val="28"/>
          <w:szCs w:val="28"/>
        </w:rPr>
        <w:t xml:space="preserve">MY FEATURE:  </w:t>
      </w:r>
      <w:r w:rsidRPr="00197400">
        <w:rPr>
          <w:rFonts w:asciiTheme="minorHAnsi" w:hAnsiTheme="minorHAnsi" w:cstheme="minorHAnsi"/>
          <w:b/>
          <w:bCs/>
          <w:sz w:val="32"/>
          <w:szCs w:val="32"/>
        </w:rPr>
        <w:t>Wind Shield Wiper System</w:t>
      </w:r>
      <w:r w:rsidRPr="00197400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14B280A8" w14:textId="30D2977B" w:rsidR="006355C6" w:rsidRPr="00197400" w:rsidRDefault="006355C6" w:rsidP="006355C6">
      <w:pPr>
        <w:pStyle w:val="Heading1"/>
        <w:shd w:val="clear" w:color="auto" w:fill="FFFFFF"/>
        <w:spacing w:before="360" w:after="240"/>
        <w:rPr>
          <w:rStyle w:val="Strong"/>
          <w:rFonts w:asciiTheme="minorHAnsi" w:hAnsiTheme="minorHAnsi" w:cstheme="minorHAnsi"/>
          <w:b/>
          <w:bCs/>
          <w:sz w:val="32"/>
        </w:rPr>
      </w:pPr>
      <w:r w:rsidRPr="00197400">
        <w:rPr>
          <w:rStyle w:val="Strong"/>
          <w:rFonts w:asciiTheme="minorHAnsi" w:hAnsiTheme="minorHAnsi" w:cstheme="minorHAnsi"/>
          <w:b/>
          <w:bCs/>
          <w:sz w:val="32"/>
        </w:rPr>
        <w:t>Research</w:t>
      </w:r>
      <w:r w:rsidR="00197400" w:rsidRPr="00197400">
        <w:rPr>
          <w:rStyle w:val="Strong"/>
          <w:rFonts w:asciiTheme="minorHAnsi" w:hAnsiTheme="minorHAnsi" w:cstheme="minorHAnsi"/>
          <w:b/>
          <w:bCs/>
          <w:sz w:val="32"/>
        </w:rPr>
        <w:t xml:space="preserve"> and literature </w:t>
      </w:r>
      <w:proofErr w:type="gramStart"/>
      <w:r w:rsidR="00197400" w:rsidRPr="00197400">
        <w:rPr>
          <w:rStyle w:val="Strong"/>
          <w:rFonts w:asciiTheme="minorHAnsi" w:hAnsiTheme="minorHAnsi" w:cstheme="minorHAnsi"/>
          <w:b/>
          <w:bCs/>
          <w:sz w:val="32"/>
        </w:rPr>
        <w:t xml:space="preserve">Survey </w:t>
      </w:r>
      <w:r w:rsidRPr="00197400">
        <w:rPr>
          <w:rStyle w:val="Strong"/>
          <w:rFonts w:asciiTheme="minorHAnsi" w:hAnsiTheme="minorHAnsi" w:cstheme="minorHAnsi"/>
          <w:b/>
          <w:bCs/>
          <w:sz w:val="32"/>
        </w:rPr>
        <w:t>:</w:t>
      </w:r>
      <w:proofErr w:type="gramEnd"/>
    </w:p>
    <w:p w14:paraId="0BDDBFE3" w14:textId="3B79C084" w:rsidR="006355C6" w:rsidRPr="00666E28" w:rsidRDefault="08906D9D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666E28">
        <w:rPr>
          <w:rFonts w:asciiTheme="minorHAnsi" w:hAnsiTheme="minorHAnsi" w:cstheme="minorHAnsi"/>
          <w:b/>
          <w:bCs/>
          <w:sz w:val="32"/>
          <w:szCs w:val="32"/>
        </w:rPr>
        <w:t xml:space="preserve">Selected Model: </w:t>
      </w:r>
      <w:r w:rsidRPr="00197400">
        <w:rPr>
          <w:rFonts w:asciiTheme="minorHAnsi" w:hAnsiTheme="minorHAnsi" w:cstheme="minorHAnsi"/>
          <w:b/>
          <w:bCs/>
          <w:sz w:val="28"/>
          <w:szCs w:val="32"/>
        </w:rPr>
        <w:t>GMC 2020 Sierra Denali</w:t>
      </w:r>
    </w:p>
    <w:p w14:paraId="48DB4A31" w14:textId="4E90C137" w:rsidR="00E54D2D" w:rsidRPr="00666E28" w:rsidRDefault="00E54D2D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666E28">
        <w:rPr>
          <w:rFonts w:asciiTheme="minorHAnsi" w:hAnsiTheme="minorHAnsi" w:cstheme="minorHAns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4144" behindDoc="1" locked="0" layoutInCell="1" allowOverlap="1" wp14:anchorId="74219C8F" wp14:editId="19EDC8AF">
            <wp:simplePos x="0" y="0"/>
            <wp:positionH relativeFrom="column">
              <wp:posOffset>199365</wp:posOffset>
            </wp:positionH>
            <wp:positionV relativeFrom="paragraph">
              <wp:posOffset>84684</wp:posOffset>
            </wp:positionV>
            <wp:extent cx="5048892" cy="2838202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erra-prom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92" cy="283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7E8B4" w14:textId="77777777" w:rsidR="00E54D2D" w:rsidRPr="00666E28" w:rsidRDefault="00E54D2D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5171A91" w14:textId="07FB4B9F" w:rsidR="006355C6" w:rsidRPr="00666E28" w:rsidRDefault="006355C6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23F08519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665053C6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5C4AA9DA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6C3FC455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0EF83586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5E9FB5D9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78A1185D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013080A8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5674B8DA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157B09C9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3EEB36E1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3A6FE5D6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7ED7CB13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23EC3CDF" w14:textId="77777777" w:rsidR="00E54D2D" w:rsidRPr="00666E28" w:rsidRDefault="00E54D2D" w:rsidP="006355C6">
      <w:pPr>
        <w:rPr>
          <w:rFonts w:asciiTheme="minorHAnsi" w:hAnsiTheme="minorHAnsi" w:cstheme="minorHAnsi"/>
        </w:rPr>
      </w:pPr>
    </w:p>
    <w:p w14:paraId="3A153474" w14:textId="37968154" w:rsidR="006355C6" w:rsidRPr="00666E28" w:rsidRDefault="006355C6" w:rsidP="006355C6">
      <w:pPr>
        <w:rPr>
          <w:rFonts w:asciiTheme="minorHAnsi" w:hAnsiTheme="minorHAnsi" w:cstheme="minorHAnsi"/>
        </w:rPr>
      </w:pPr>
      <w:r w:rsidRPr="00666E28">
        <w:rPr>
          <w:rFonts w:asciiTheme="minorHAnsi" w:hAnsiTheme="minorHAnsi" w:cstheme="minorHAnsi"/>
        </w:rPr>
        <w:t xml:space="preserve">Image Source: </w:t>
      </w:r>
      <w:hyperlink r:id="rId27" w:history="1">
        <w:r w:rsidRPr="00666E28">
          <w:rPr>
            <w:rStyle w:val="Hyperlink"/>
            <w:rFonts w:asciiTheme="minorHAnsi" w:hAnsiTheme="minorHAnsi" w:cstheme="minorHAnsi"/>
          </w:rPr>
          <w:t>https://cnet1.cbsistatic.com/img/b4stHD0WB4wnELJpmnprXjd-t00=/756x425/2019/08/27/d8e894db-9c00-48fa-9fa3-4e1a50eb8fed/sierra-promo.jpg</w:t>
        </w:r>
      </w:hyperlink>
      <w:r w:rsidRPr="00666E28">
        <w:rPr>
          <w:rFonts w:asciiTheme="minorHAnsi" w:hAnsiTheme="minorHAnsi" w:cstheme="minorHAnsi"/>
        </w:rPr>
        <w:t xml:space="preserve"> </w:t>
      </w:r>
    </w:p>
    <w:p w14:paraId="5A8A2B25" w14:textId="77777777" w:rsidR="006355C6" w:rsidRPr="00666E28" w:rsidRDefault="006355C6" w:rsidP="006355C6">
      <w:pPr>
        <w:ind w:firstLine="0"/>
        <w:rPr>
          <w:rFonts w:asciiTheme="minorHAnsi" w:hAnsiTheme="minorHAnsi" w:cstheme="minorHAnsi"/>
        </w:rPr>
      </w:pPr>
    </w:p>
    <w:p w14:paraId="01A5FE97" w14:textId="77777777" w:rsidR="006355C6" w:rsidRPr="00666E28" w:rsidRDefault="006355C6" w:rsidP="006355C6">
      <w:pPr>
        <w:ind w:firstLine="0"/>
        <w:rPr>
          <w:rFonts w:asciiTheme="minorHAnsi" w:hAnsiTheme="minorHAnsi" w:cstheme="minorHAnsi"/>
          <w:b/>
          <w:sz w:val="32"/>
        </w:rPr>
      </w:pPr>
      <w:r w:rsidRPr="00666E28">
        <w:rPr>
          <w:rFonts w:asciiTheme="minorHAnsi" w:hAnsiTheme="minorHAnsi" w:cstheme="minorHAnsi"/>
          <w:b/>
          <w:sz w:val="32"/>
        </w:rPr>
        <w:t xml:space="preserve">BCM Feature Selected: Wind Shield Wiper System </w:t>
      </w:r>
    </w:p>
    <w:p w14:paraId="02413986" w14:textId="171B36F7" w:rsidR="006355C6" w:rsidRPr="00666E28" w:rsidRDefault="006355C6" w:rsidP="08906D9D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666E28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2789E5E" wp14:editId="34D8CAF2">
            <wp:simplePos x="0" y="0"/>
            <wp:positionH relativeFrom="column">
              <wp:posOffset>1409700</wp:posOffset>
            </wp:positionH>
            <wp:positionV relativeFrom="paragraph">
              <wp:posOffset>14605</wp:posOffset>
            </wp:positionV>
            <wp:extent cx="2643188" cy="176212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per-mechanism-larg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434" cy="176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B7861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3605FDD0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1B326427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60B9B721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30E6C8AE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3F109BD3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20EF94EF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5C1650F3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41F19C97" w14:textId="77777777" w:rsidR="00E54D2D" w:rsidRPr="00666E28" w:rsidRDefault="00E54D2D" w:rsidP="006355C6">
      <w:pPr>
        <w:ind w:firstLine="0"/>
        <w:rPr>
          <w:rFonts w:asciiTheme="minorHAnsi" w:hAnsiTheme="minorHAnsi" w:cstheme="minorHAnsi"/>
        </w:rPr>
      </w:pPr>
    </w:p>
    <w:p w14:paraId="1B487045" w14:textId="6D111934" w:rsidR="006355C6" w:rsidRPr="00666E28" w:rsidRDefault="006355C6" w:rsidP="006355C6">
      <w:pPr>
        <w:ind w:firstLine="0"/>
        <w:rPr>
          <w:rFonts w:asciiTheme="minorHAnsi" w:hAnsiTheme="minorHAnsi" w:cstheme="minorHAnsi"/>
        </w:rPr>
      </w:pPr>
      <w:r w:rsidRPr="00666E28">
        <w:rPr>
          <w:rFonts w:asciiTheme="minorHAnsi" w:hAnsiTheme="minorHAnsi" w:cstheme="minorHAnsi"/>
        </w:rPr>
        <w:t xml:space="preserve">Image Source: </w:t>
      </w:r>
      <w:hyperlink r:id="rId29" w:history="1">
        <w:r w:rsidRPr="00666E28">
          <w:rPr>
            <w:rStyle w:val="Hyperlink"/>
            <w:rFonts w:asciiTheme="minorHAnsi" w:hAnsiTheme="minorHAnsi" w:cstheme="minorHAnsi"/>
          </w:rPr>
          <w:t>https://www.samarins.com/glossary/img/wiper-mechanism-large.jpg</w:t>
        </w:r>
      </w:hyperlink>
      <w:r w:rsidRPr="00666E28">
        <w:rPr>
          <w:rFonts w:asciiTheme="minorHAnsi" w:hAnsiTheme="minorHAnsi" w:cstheme="minorHAnsi"/>
        </w:rPr>
        <w:t xml:space="preserve"> </w:t>
      </w:r>
    </w:p>
    <w:p w14:paraId="4507CF73" w14:textId="77777777" w:rsidR="006355C6" w:rsidRPr="00666E28" w:rsidRDefault="006355C6" w:rsidP="006355C6">
      <w:pPr>
        <w:ind w:firstLine="0"/>
        <w:rPr>
          <w:rFonts w:asciiTheme="minorHAnsi" w:hAnsiTheme="minorHAnsi" w:cstheme="minorHAnsi"/>
        </w:rPr>
      </w:pPr>
    </w:p>
    <w:p w14:paraId="57AE4B16" w14:textId="77777777" w:rsidR="006355C6" w:rsidRPr="00666E28" w:rsidRDefault="006355C6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666E28">
        <w:rPr>
          <w:rFonts w:asciiTheme="minorHAnsi" w:hAnsiTheme="minorHAnsi" w:cstheme="minorHAnsi"/>
          <w:b/>
          <w:bCs/>
          <w:sz w:val="32"/>
          <w:szCs w:val="32"/>
        </w:rPr>
        <w:t>ACTIVITY-2: FEATURE WORKING</w:t>
      </w:r>
    </w:p>
    <w:p w14:paraId="548382CD" w14:textId="40743148" w:rsidR="006355C6" w:rsidRPr="00666E28" w:rsidRDefault="00681141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666E2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1" locked="0" layoutInCell="1" allowOverlap="1" wp14:anchorId="46A9905F" wp14:editId="55F0841A">
            <wp:simplePos x="0" y="0"/>
            <wp:positionH relativeFrom="column">
              <wp:posOffset>495300</wp:posOffset>
            </wp:positionH>
            <wp:positionV relativeFrom="paragraph">
              <wp:posOffset>252731</wp:posOffset>
            </wp:positionV>
            <wp:extent cx="2457450" cy="1366466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2" b="13282"/>
                    <a:stretch/>
                  </pic:blipFill>
                  <pic:spPr bwMode="auto">
                    <a:xfrm>
                      <a:off x="0" y="0"/>
                      <a:ext cx="2469835" cy="137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DDD52" w14:textId="4A3077E4" w:rsidR="006355C6" w:rsidRPr="00666E28" w:rsidRDefault="006355C6" w:rsidP="006355C6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666E28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4606D60" w14:textId="77777777" w:rsidR="006355C6" w:rsidRPr="00666E28" w:rsidRDefault="006355C6" w:rsidP="006355C6">
      <w:pPr>
        <w:rPr>
          <w:rFonts w:asciiTheme="minorHAnsi" w:hAnsiTheme="minorHAnsi" w:cstheme="minorHAnsi"/>
          <w:noProof/>
        </w:rPr>
      </w:pPr>
    </w:p>
    <w:p w14:paraId="6250ECDD" w14:textId="77777777" w:rsidR="006355C6" w:rsidRPr="00666E28" w:rsidRDefault="006355C6" w:rsidP="006355C6">
      <w:pPr>
        <w:rPr>
          <w:rFonts w:asciiTheme="minorHAnsi" w:hAnsiTheme="minorHAnsi" w:cstheme="minorHAnsi"/>
        </w:rPr>
      </w:pPr>
    </w:p>
    <w:p w14:paraId="559BD731" w14:textId="77777777" w:rsidR="006355C6" w:rsidRPr="00666E28" w:rsidRDefault="006355C6" w:rsidP="006355C6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569B44C5" w14:textId="77777777" w:rsidR="006355C6" w:rsidRPr="00666E28" w:rsidRDefault="006355C6" w:rsidP="006355C6">
      <w:pPr>
        <w:rPr>
          <w:rFonts w:asciiTheme="minorHAnsi" w:hAnsiTheme="minorHAnsi" w:cstheme="minorHAnsi"/>
        </w:rPr>
      </w:pPr>
    </w:p>
    <w:p w14:paraId="1DAA2ED5" w14:textId="77777777" w:rsidR="006355C6" w:rsidRPr="00666E28" w:rsidRDefault="006355C6" w:rsidP="006355C6">
      <w:pPr>
        <w:pStyle w:val="ListParagraph"/>
        <w:ind w:left="1080" w:firstLine="0"/>
        <w:jc w:val="center"/>
        <w:rPr>
          <w:rFonts w:asciiTheme="minorHAnsi" w:hAnsiTheme="minorHAnsi" w:cstheme="minorHAnsi"/>
          <w:b/>
          <w:bCs/>
        </w:rPr>
      </w:pPr>
    </w:p>
    <w:p w14:paraId="24D35F1F" w14:textId="77777777" w:rsidR="006355C6" w:rsidRPr="00666E28" w:rsidRDefault="006355C6" w:rsidP="006355C6">
      <w:pPr>
        <w:pStyle w:val="ListParagraph"/>
        <w:ind w:left="1080" w:firstLine="0"/>
        <w:jc w:val="center"/>
        <w:rPr>
          <w:rFonts w:asciiTheme="minorHAnsi" w:hAnsiTheme="minorHAnsi" w:cstheme="minorHAnsi"/>
          <w:b/>
          <w:bCs/>
        </w:rPr>
      </w:pPr>
    </w:p>
    <w:p w14:paraId="4429BCAC" w14:textId="77777777" w:rsidR="006355C6" w:rsidRPr="00666E28" w:rsidRDefault="006355C6" w:rsidP="006355C6">
      <w:pPr>
        <w:jc w:val="both"/>
        <w:rPr>
          <w:rFonts w:asciiTheme="minorHAnsi" w:hAnsiTheme="minorHAnsi" w:cstheme="minorHAnsi"/>
          <w:sz w:val="20"/>
          <w:szCs w:val="20"/>
          <w:lang w:bidi="ar-SA"/>
        </w:rPr>
      </w:pPr>
    </w:p>
    <w:p w14:paraId="2A97BC63" w14:textId="0652F378" w:rsidR="004D2DEA" w:rsidRPr="00666E28" w:rsidRDefault="006355C6" w:rsidP="006355C6">
      <w:pPr>
        <w:jc w:val="both"/>
        <w:rPr>
          <w:rFonts w:asciiTheme="minorHAnsi" w:hAnsiTheme="minorHAnsi" w:cstheme="minorHAnsi"/>
          <w:sz w:val="20"/>
          <w:szCs w:val="20"/>
          <w:lang w:bidi="ar-SA"/>
        </w:rPr>
      </w:pPr>
      <w:r w:rsidRPr="00666E28">
        <w:rPr>
          <w:rFonts w:asciiTheme="minorHAnsi" w:hAnsiTheme="minorHAnsi" w:cstheme="minorHAnsi"/>
          <w:szCs w:val="20"/>
          <w:lang w:bidi="ar-SA"/>
        </w:rPr>
        <w:t xml:space="preserve">Image Source: 2020-gmc-sierra-owners-manual.pdf </w:t>
      </w:r>
    </w:p>
    <w:p w14:paraId="4BF94341" w14:textId="77777777" w:rsidR="006355C6" w:rsidRPr="00666E28" w:rsidRDefault="006355C6" w:rsidP="006355C6">
      <w:pPr>
        <w:jc w:val="both"/>
        <w:rPr>
          <w:rFonts w:asciiTheme="minorHAnsi" w:hAnsiTheme="minorHAnsi" w:cstheme="minorHAnsi"/>
          <w:sz w:val="20"/>
          <w:szCs w:val="20"/>
          <w:lang w:bidi="ar-SA"/>
        </w:rPr>
      </w:pPr>
      <w:r w:rsidRPr="00666E28">
        <w:rPr>
          <w:rFonts w:asciiTheme="minorHAnsi" w:hAnsiTheme="minorHAnsi" w:cstheme="minorHAnsi"/>
          <w:sz w:val="20"/>
          <w:szCs w:val="20"/>
          <w:lang w:bidi="ar-SA"/>
        </w:rPr>
        <w:t>Link:</w:t>
      </w:r>
      <w:r w:rsidRPr="00666E28">
        <w:rPr>
          <w:rFonts w:asciiTheme="minorHAnsi" w:hAnsiTheme="minorHAnsi" w:cstheme="minorHAnsi"/>
        </w:rPr>
        <w:t xml:space="preserve"> </w:t>
      </w:r>
      <w:hyperlink r:id="rId31" w:history="1">
        <w:r w:rsidRPr="00666E28">
          <w:rPr>
            <w:rStyle w:val="Hyperlink"/>
            <w:rFonts w:asciiTheme="minorHAnsi" w:hAnsiTheme="minorHAnsi" w:cstheme="minorHAnsi"/>
            <w:sz w:val="20"/>
            <w:szCs w:val="20"/>
            <w:lang w:bidi="ar-SA"/>
          </w:rPr>
          <w:t>https://cdn.dealereprocess.org/cdn/servicemanuals/gmc/2020-sierra1500.pdf</w:t>
        </w:r>
      </w:hyperlink>
      <w:r w:rsidRPr="00666E28">
        <w:rPr>
          <w:rFonts w:asciiTheme="minorHAnsi" w:hAnsiTheme="minorHAnsi" w:cstheme="minorHAnsi"/>
          <w:sz w:val="20"/>
          <w:szCs w:val="20"/>
          <w:lang w:bidi="ar-SA"/>
        </w:rPr>
        <w:t xml:space="preserve">  </w:t>
      </w:r>
    </w:p>
    <w:p w14:paraId="349601A3" w14:textId="77777777" w:rsidR="006355C6" w:rsidRPr="00666E28" w:rsidRDefault="006355C6" w:rsidP="006355C6">
      <w:pPr>
        <w:jc w:val="both"/>
        <w:rPr>
          <w:rFonts w:asciiTheme="minorHAnsi" w:hAnsiTheme="minorHAnsi" w:cstheme="minorHAnsi"/>
          <w:sz w:val="20"/>
          <w:szCs w:val="20"/>
          <w:lang w:bidi="ar-SA"/>
        </w:rPr>
      </w:pPr>
    </w:p>
    <w:p w14:paraId="79C988B4" w14:textId="77777777" w:rsidR="006355C6" w:rsidRPr="00666E28" w:rsidRDefault="006355C6" w:rsidP="006355C6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sz w:val="24"/>
          <w:szCs w:val="24"/>
          <w:lang w:bidi="ar-SA"/>
        </w:rPr>
      </w:pPr>
      <w:r w:rsidRPr="00666E28">
        <w:rPr>
          <w:rFonts w:asciiTheme="minorHAnsi" w:hAnsiTheme="minorHAnsi" w:cstheme="minorHAnsi"/>
          <w:sz w:val="27"/>
          <w:szCs w:val="15"/>
          <w:lang w:bidi="ar-SA"/>
        </w:rPr>
        <w:t>The windshield wiper control is on the turn signal lever.</w:t>
      </w:r>
    </w:p>
    <w:p w14:paraId="438E4DF6" w14:textId="77777777" w:rsidR="006355C6" w:rsidRPr="00666E28" w:rsidRDefault="006355C6" w:rsidP="006355C6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sz w:val="24"/>
          <w:szCs w:val="24"/>
          <w:lang w:bidi="ar-SA"/>
        </w:rPr>
      </w:pPr>
      <w:r w:rsidRPr="00666E28">
        <w:rPr>
          <w:rFonts w:asciiTheme="minorHAnsi" w:hAnsiTheme="minorHAnsi" w:cstheme="minorHAnsi"/>
          <w:sz w:val="27"/>
          <w:szCs w:val="15"/>
          <w:lang w:bidi="ar-SA"/>
        </w:rPr>
        <w:t>The windshield wipers are controlled by turning the band with N on it.</w:t>
      </w:r>
    </w:p>
    <w:p w14:paraId="4551B7D9" w14:textId="77777777" w:rsidR="006355C6" w:rsidRPr="00666E28" w:rsidRDefault="006355C6" w:rsidP="006355C6">
      <w:pPr>
        <w:ind w:left="720" w:firstLine="0"/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sz w:val="27"/>
          <w:szCs w:val="15"/>
          <w:lang w:bidi="ar-SA"/>
        </w:rPr>
        <w:t>With the ignition on or in ACC/ ACCESSORY, turn the N band to select the wiper speed.</w:t>
      </w:r>
    </w:p>
    <w:p w14:paraId="6B06E5BB" w14:textId="77777777" w:rsidR="006355C6" w:rsidRPr="00666E28" w:rsidRDefault="006355C6" w:rsidP="006355C6">
      <w:pPr>
        <w:pStyle w:val="ListParagraph"/>
        <w:numPr>
          <w:ilvl w:val="0"/>
          <w:numId w:val="35"/>
        </w:numPr>
        <w:tabs>
          <w:tab w:val="left" w:pos="1440"/>
        </w:tabs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>HI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:     Use for fast wipes.</w:t>
      </w:r>
    </w:p>
    <w:p w14:paraId="02A83857" w14:textId="77777777" w:rsidR="006355C6" w:rsidRPr="00666E28" w:rsidRDefault="006355C6" w:rsidP="006355C6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>LO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:   Use for slow wipes.</w:t>
      </w:r>
    </w:p>
    <w:p w14:paraId="0A860965" w14:textId="77777777" w:rsidR="006355C6" w:rsidRPr="00666E28" w:rsidRDefault="006355C6" w:rsidP="006355C6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noProof/>
          <w:lang w:bidi="ar-SA"/>
        </w:rPr>
        <w:drawing>
          <wp:inline distT="0" distB="0" distL="0" distR="0" wp14:anchorId="168FDAE0" wp14:editId="27CC7D4C">
            <wp:extent cx="251806" cy="1926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22" cy="2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:   Turn the band up for more frequent </w:t>
      </w:r>
      <w:bookmarkStart w:id="6" w:name="_Hlk67061057"/>
      <w:r w:rsidRPr="00666E28">
        <w:rPr>
          <w:rFonts w:asciiTheme="minorHAnsi" w:hAnsiTheme="minorHAnsi" w:cstheme="minorHAnsi"/>
          <w:sz w:val="27"/>
          <w:szCs w:val="15"/>
          <w:lang w:bidi="ar-SA"/>
        </w:rPr>
        <w:t>intermittent</w:t>
      </w:r>
      <w:bookmarkEnd w:id="6"/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 wipes or down for less  </w:t>
      </w:r>
    </w:p>
    <w:p w14:paraId="53232C7A" w14:textId="77777777" w:rsidR="006355C6" w:rsidRPr="00666E28" w:rsidRDefault="006355C6" w:rsidP="006355C6">
      <w:pPr>
        <w:ind w:left="360" w:firstLine="0"/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              frequent intermittent wipes.</w:t>
      </w:r>
    </w:p>
    <w:p w14:paraId="076E2B6B" w14:textId="77777777" w:rsidR="006355C6" w:rsidRPr="00666E28" w:rsidRDefault="006355C6" w:rsidP="006355C6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>OFF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: Use to turn the wipers off.</w:t>
      </w:r>
    </w:p>
    <w:p w14:paraId="288449AA" w14:textId="77777777" w:rsidR="006355C6" w:rsidRPr="00666E28" w:rsidRDefault="006355C6" w:rsidP="006355C6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>1x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:    For a single wipe, briefly turn the N band down. For several wipes, hold   </w:t>
      </w:r>
    </w:p>
    <w:p w14:paraId="760AD586" w14:textId="77777777" w:rsidR="006355C6" w:rsidRPr="00666E28" w:rsidRDefault="006355C6" w:rsidP="006355C6">
      <w:pPr>
        <w:pStyle w:val="ListParagraph"/>
        <w:ind w:firstLine="0"/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 xml:space="preserve">         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the band down.</w:t>
      </w:r>
    </w:p>
    <w:p w14:paraId="18AE5C8F" w14:textId="77777777" w:rsidR="006355C6" w:rsidRPr="00666E28" w:rsidRDefault="006355C6" w:rsidP="006355C6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sz w:val="27"/>
          <w:szCs w:val="15"/>
          <w:lang w:bidi="ar-SA"/>
        </w:rPr>
      </w:pPr>
      <w:r w:rsidRPr="00666E28">
        <w:rPr>
          <w:rFonts w:asciiTheme="minorHAnsi" w:hAnsiTheme="minorHAnsi" w:cstheme="minorHAnsi"/>
          <w:noProof/>
          <w:sz w:val="27"/>
          <w:szCs w:val="15"/>
          <w:lang w:bidi="ar-SA"/>
        </w:rPr>
        <w:drawing>
          <wp:inline distT="0" distB="0" distL="0" distR="0" wp14:anchorId="6AEF8FBE" wp14:editId="036A62A4">
            <wp:extent cx="225819" cy="21076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0" cy="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:    Press </w:t>
      </w:r>
      <w:r w:rsidRPr="00666E28">
        <w:rPr>
          <w:rFonts w:asciiTheme="minorHAnsi" w:hAnsiTheme="minorHAnsi" w:cstheme="minorHAnsi"/>
          <w:noProof/>
          <w:sz w:val="27"/>
          <w:szCs w:val="15"/>
          <w:lang w:bidi="ar-SA"/>
        </w:rPr>
        <w:drawing>
          <wp:inline distT="0" distB="0" distL="0" distR="0" wp14:anchorId="2356CF5F" wp14:editId="545E4647">
            <wp:extent cx="225819" cy="21076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0" cy="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 on the windshield wiper control to spray windshield washer fluid and activate the wipers. The wipers will continue until </w:t>
      </w:r>
      <w:r w:rsidRPr="00666E28">
        <w:rPr>
          <w:rFonts w:asciiTheme="minorHAnsi" w:hAnsiTheme="minorHAnsi" w:cstheme="minorHAnsi"/>
          <w:noProof/>
          <w:sz w:val="27"/>
          <w:szCs w:val="15"/>
          <w:lang w:bidi="ar-SA"/>
        </w:rPr>
        <w:drawing>
          <wp:inline distT="0" distB="0" distL="0" distR="0" wp14:anchorId="3FBAF8AB" wp14:editId="02E2A106">
            <wp:extent cx="225819" cy="21076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0" cy="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 is released or the maximum wash time is reached. When </w:t>
      </w:r>
      <w:r w:rsidRPr="00666E28">
        <w:rPr>
          <w:rFonts w:asciiTheme="minorHAnsi" w:hAnsiTheme="minorHAnsi" w:cstheme="minorHAnsi"/>
          <w:noProof/>
          <w:sz w:val="27"/>
          <w:szCs w:val="15"/>
          <w:lang w:bidi="ar-SA"/>
        </w:rPr>
        <w:drawing>
          <wp:inline distT="0" distB="0" distL="0" distR="0" wp14:anchorId="4B48220B" wp14:editId="294EE90D">
            <wp:extent cx="225819" cy="21076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330" cy="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 is released, additional wipes may occur depending on how long the windshield washer had been activated.</w:t>
      </w:r>
    </w:p>
    <w:p w14:paraId="633ADC40" w14:textId="522AF4E8" w:rsidR="006355C6" w:rsidRPr="00197400" w:rsidRDefault="006355C6" w:rsidP="006355C6">
      <w:pPr>
        <w:ind w:firstLine="0"/>
        <w:rPr>
          <w:rFonts w:asciiTheme="minorHAnsi" w:hAnsiTheme="minorHAnsi" w:cstheme="minorHAnsi"/>
          <w:b/>
          <w:sz w:val="32"/>
        </w:rPr>
      </w:pPr>
      <w:r w:rsidRPr="00197400">
        <w:rPr>
          <w:rFonts w:asciiTheme="minorHAnsi" w:hAnsiTheme="minorHAnsi" w:cstheme="minorHAnsi"/>
          <w:b/>
          <w:sz w:val="32"/>
        </w:rPr>
        <w:lastRenderedPageBreak/>
        <w:t xml:space="preserve">Identification of INPUTS and OUTPUTS </w:t>
      </w:r>
    </w:p>
    <w:p w14:paraId="71F8941C" w14:textId="7252CB35" w:rsidR="006355C6" w:rsidRPr="00666E28" w:rsidRDefault="006355C6" w:rsidP="006355C6">
      <w:pPr>
        <w:ind w:firstLine="0"/>
        <w:rPr>
          <w:rFonts w:asciiTheme="minorHAnsi" w:hAnsiTheme="minorHAnsi" w:cstheme="minorHAnsi"/>
          <w:b/>
          <w:sz w:val="28"/>
        </w:rPr>
      </w:pPr>
    </w:p>
    <w:p w14:paraId="4F2F5B16" w14:textId="77777777" w:rsidR="006355C6" w:rsidRPr="00197400" w:rsidRDefault="006355C6" w:rsidP="006355C6">
      <w:pPr>
        <w:ind w:firstLine="0"/>
        <w:rPr>
          <w:rFonts w:asciiTheme="minorHAnsi" w:hAnsiTheme="minorHAnsi" w:cstheme="minorHAnsi"/>
          <w:b/>
          <w:noProof/>
          <w:sz w:val="28"/>
        </w:rPr>
      </w:pPr>
      <w:r w:rsidRPr="00197400">
        <w:rPr>
          <w:rFonts w:asciiTheme="minorHAnsi" w:hAnsiTheme="minorHAnsi" w:cstheme="minorHAnsi"/>
          <w:b/>
          <w:noProof/>
          <w:sz w:val="28"/>
        </w:rPr>
        <w:t xml:space="preserve">INPUTS: </w:t>
      </w:r>
    </w:p>
    <w:p w14:paraId="66C640E5" w14:textId="77777777" w:rsidR="006355C6" w:rsidRPr="00666E28" w:rsidRDefault="006355C6" w:rsidP="006355C6">
      <w:pPr>
        <w:ind w:firstLine="0"/>
        <w:rPr>
          <w:rFonts w:asciiTheme="minorHAnsi" w:hAnsiTheme="minorHAnsi" w:cstheme="minorHAnsi"/>
          <w:b/>
          <w:noProof/>
          <w:u w:val="single"/>
        </w:rPr>
      </w:pPr>
    </w:p>
    <w:p w14:paraId="5EB46C3A" w14:textId="77777777" w:rsidR="006355C6" w:rsidRPr="00666E28" w:rsidRDefault="006355C6" w:rsidP="006355C6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b/>
          <w:noProof/>
          <w:sz w:val="28"/>
          <w:u w:val="single"/>
        </w:rPr>
      </w:pPr>
      <w:r w:rsidRPr="00666E28">
        <w:rPr>
          <w:rFonts w:asciiTheme="minorHAnsi" w:hAnsiTheme="minorHAnsi" w:cstheme="minorHAnsi"/>
          <w:b/>
          <w:noProof/>
          <w:sz w:val="28"/>
        </w:rPr>
        <w:t>User inputs</w:t>
      </w:r>
    </w:p>
    <w:p w14:paraId="4AA8E182" w14:textId="77777777" w:rsidR="006355C6" w:rsidRPr="00666E28" w:rsidRDefault="006355C6" w:rsidP="006355C6">
      <w:pPr>
        <w:pStyle w:val="ListParagraph"/>
        <w:ind w:firstLine="0"/>
        <w:rPr>
          <w:rFonts w:asciiTheme="minorHAnsi" w:hAnsiTheme="minorHAnsi" w:cstheme="minorHAnsi"/>
          <w:b/>
          <w:noProof/>
          <w:sz w:val="32"/>
          <w:u w:val="single"/>
        </w:rPr>
      </w:pPr>
    </w:p>
    <w:p w14:paraId="4BE01C68" w14:textId="77777777" w:rsidR="006355C6" w:rsidRPr="00666E28" w:rsidRDefault="006355C6" w:rsidP="006355C6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b/>
          <w:noProof/>
          <w:u w:val="single"/>
        </w:rPr>
      </w:pPr>
      <w:r w:rsidRPr="00666E28">
        <w:rPr>
          <w:rFonts w:asciiTheme="minorHAnsi" w:hAnsiTheme="minorHAnsi" w:cstheme="minorHAnsi"/>
          <w:b/>
          <w:noProof/>
        </w:rPr>
        <w:t xml:space="preserve"> </w:t>
      </w: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 xml:space="preserve">HI – 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 xml:space="preserve">From 4 position Rotary Switch </w:t>
      </w:r>
    </w:p>
    <w:p w14:paraId="6FAE9600" w14:textId="77777777" w:rsidR="006355C6" w:rsidRPr="00666E28" w:rsidRDefault="006355C6" w:rsidP="006355C6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b/>
          <w:noProof/>
          <w:u w:val="single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 xml:space="preserve">LO - 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From 4 position Rotary Switch.</w:t>
      </w:r>
    </w:p>
    <w:p w14:paraId="17BD5E23" w14:textId="5B2EA9E1" w:rsidR="006355C6" w:rsidRPr="00666E28" w:rsidRDefault="006355C6" w:rsidP="006355C6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b/>
          <w:noProof/>
          <w:u w:val="single"/>
        </w:rPr>
      </w:pPr>
      <w:r w:rsidRPr="00666E28">
        <w:rPr>
          <w:rFonts w:asciiTheme="minorHAnsi" w:hAnsiTheme="minorHAnsi" w:cstheme="minorHAnsi"/>
          <w:noProof/>
        </w:rPr>
        <w:drawing>
          <wp:inline distT="0" distB="0" distL="0" distR="0" wp14:anchorId="1863DD79" wp14:editId="55EF5F7A">
            <wp:extent cx="249555" cy="189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b/>
          <w:noProof/>
          <w:sz w:val="44"/>
        </w:rPr>
        <w:t xml:space="preserve">- 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From 4 position Rotary Switch.</w:t>
      </w:r>
      <w:r w:rsidRPr="00666E28">
        <w:rPr>
          <w:rFonts w:asciiTheme="minorHAnsi" w:hAnsiTheme="minorHAnsi" w:cstheme="minorHAnsi"/>
          <w:b/>
          <w:noProof/>
          <w:sz w:val="44"/>
        </w:rPr>
        <w:t xml:space="preserve"> </w:t>
      </w:r>
    </w:p>
    <w:p w14:paraId="56D119FD" w14:textId="77777777" w:rsidR="006355C6" w:rsidRPr="00666E28" w:rsidRDefault="006355C6" w:rsidP="006355C6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b/>
          <w:noProof/>
          <w:u w:val="single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 xml:space="preserve">OFF - 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From 4 position Rotary Switch.</w:t>
      </w:r>
    </w:p>
    <w:p w14:paraId="2EDEDE5F" w14:textId="77777777" w:rsidR="006355C6" w:rsidRPr="00666E28" w:rsidRDefault="006355C6" w:rsidP="006355C6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b/>
          <w:noProof/>
          <w:u w:val="single"/>
        </w:rPr>
      </w:pPr>
      <w:r w:rsidRPr="00666E28">
        <w:rPr>
          <w:rFonts w:asciiTheme="minorHAnsi" w:hAnsiTheme="minorHAnsi" w:cstheme="minorHAnsi"/>
          <w:b/>
          <w:sz w:val="27"/>
          <w:szCs w:val="15"/>
          <w:lang w:bidi="ar-SA"/>
        </w:rPr>
        <w:t xml:space="preserve">1x – </w:t>
      </w:r>
      <w:r w:rsidRPr="00666E28">
        <w:rPr>
          <w:rFonts w:asciiTheme="minorHAnsi" w:hAnsiTheme="minorHAnsi" w:cstheme="minorHAnsi"/>
          <w:sz w:val="27"/>
          <w:szCs w:val="15"/>
          <w:lang w:bidi="ar-SA"/>
        </w:rPr>
        <w:t>From Push Button in Rotary Switch.</w:t>
      </w:r>
    </w:p>
    <w:p w14:paraId="3705A5B9" w14:textId="68CFC86A" w:rsidR="006355C6" w:rsidRPr="00666E28" w:rsidRDefault="006355C6" w:rsidP="006355C6">
      <w:pPr>
        <w:pStyle w:val="ListParagraph"/>
        <w:numPr>
          <w:ilvl w:val="1"/>
          <w:numId w:val="34"/>
        </w:numPr>
        <w:rPr>
          <w:rFonts w:asciiTheme="minorHAnsi" w:hAnsiTheme="minorHAnsi" w:cstheme="minorHAnsi"/>
          <w:b/>
          <w:noProof/>
          <w:u w:val="single"/>
        </w:rPr>
      </w:pPr>
      <w:r w:rsidRPr="00666E28">
        <w:rPr>
          <w:rFonts w:asciiTheme="minorHAnsi" w:hAnsiTheme="minorHAnsi" w:cstheme="minorHAnsi"/>
          <w:noProof/>
        </w:rPr>
        <w:drawing>
          <wp:inline distT="0" distB="0" distL="0" distR="0" wp14:anchorId="4A343057" wp14:editId="315018AF">
            <wp:extent cx="225425" cy="2139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b/>
          <w:noProof/>
          <w:sz w:val="44"/>
        </w:rPr>
        <w:t xml:space="preserve">- </w:t>
      </w:r>
      <w:r w:rsidRPr="00666E28">
        <w:rPr>
          <w:rFonts w:asciiTheme="minorHAnsi" w:hAnsiTheme="minorHAnsi" w:cstheme="minorHAnsi"/>
          <w:noProof/>
          <w:sz w:val="28"/>
        </w:rPr>
        <w:t>From Push Button.</w:t>
      </w:r>
    </w:p>
    <w:p w14:paraId="1496DDA6" w14:textId="77777777" w:rsidR="006355C6" w:rsidRPr="00197400" w:rsidRDefault="006355C6" w:rsidP="006355C6">
      <w:pPr>
        <w:ind w:firstLine="0"/>
        <w:rPr>
          <w:rFonts w:asciiTheme="minorHAnsi" w:hAnsiTheme="minorHAnsi" w:cstheme="minorHAnsi"/>
          <w:b/>
          <w:noProof/>
          <w:sz w:val="28"/>
        </w:rPr>
      </w:pPr>
      <w:r w:rsidRPr="00197400">
        <w:rPr>
          <w:rFonts w:asciiTheme="minorHAnsi" w:hAnsiTheme="minorHAnsi" w:cstheme="minorHAnsi"/>
          <w:b/>
          <w:noProof/>
          <w:sz w:val="28"/>
        </w:rPr>
        <w:t>OUPUTS:</w:t>
      </w:r>
    </w:p>
    <w:p w14:paraId="7AC1F0B5" w14:textId="77777777" w:rsidR="006355C6" w:rsidRPr="00666E28" w:rsidRDefault="006355C6" w:rsidP="006355C6">
      <w:pPr>
        <w:ind w:firstLine="0"/>
        <w:rPr>
          <w:rFonts w:asciiTheme="minorHAnsi" w:hAnsiTheme="minorHAnsi" w:cstheme="minorHAnsi"/>
          <w:b/>
          <w:noProof/>
          <w:sz w:val="32"/>
          <w:u w:val="single"/>
        </w:rPr>
      </w:pPr>
    </w:p>
    <w:p w14:paraId="7D3C53ED" w14:textId="77777777" w:rsidR="006355C6" w:rsidRPr="00666E28" w:rsidRDefault="006355C6" w:rsidP="006355C6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noProof/>
          <w:sz w:val="32"/>
        </w:rPr>
      </w:pPr>
      <w:r w:rsidRPr="00666E28">
        <w:rPr>
          <w:rFonts w:asciiTheme="minorHAnsi" w:hAnsiTheme="minorHAnsi" w:cstheme="minorHAnsi"/>
          <w:noProof/>
          <w:sz w:val="32"/>
        </w:rPr>
        <w:t>Wiper Motor Control according to User inputs.</w:t>
      </w:r>
    </w:p>
    <w:p w14:paraId="0E6C94D3" w14:textId="77777777" w:rsidR="006355C6" w:rsidRPr="00666E28" w:rsidRDefault="006355C6" w:rsidP="006355C6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noProof/>
          <w:sz w:val="32"/>
        </w:rPr>
      </w:pPr>
      <w:r w:rsidRPr="00666E28">
        <w:rPr>
          <w:rFonts w:asciiTheme="minorHAnsi" w:hAnsiTheme="minorHAnsi" w:cstheme="minorHAnsi"/>
          <w:noProof/>
          <w:sz w:val="32"/>
        </w:rPr>
        <w:t>Water Pump Control.</w:t>
      </w:r>
    </w:p>
    <w:p w14:paraId="307B4706" w14:textId="2A3A4113" w:rsidR="00914A1F" w:rsidRPr="00666E28" w:rsidRDefault="00914A1F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17DF2CE8" w14:textId="6EDF9530" w:rsidR="00914A1F" w:rsidRPr="00666E28" w:rsidRDefault="00914A1F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126B3DE3" w14:textId="59D1CDDC" w:rsidR="00B76937" w:rsidRPr="00666E28" w:rsidRDefault="00B76937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60D355D9" w14:textId="77777777" w:rsidR="00B76937" w:rsidRPr="00666E28" w:rsidRDefault="00B76937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2B63135B" w14:textId="0A53EF11" w:rsidR="00914A1F" w:rsidRPr="00666E28" w:rsidRDefault="00914A1F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510725D5" w14:textId="2C8842DD" w:rsidR="00914A1F" w:rsidRDefault="00914A1F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0279DB20" w14:textId="461B89EB" w:rsidR="00197400" w:rsidRDefault="00197400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2986CB1F" w14:textId="33D96595" w:rsidR="00197400" w:rsidRDefault="00197400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361AD4DB" w14:textId="1DC05D39" w:rsidR="00197400" w:rsidRDefault="00197400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77C5192A" w14:textId="335AC698" w:rsidR="00197400" w:rsidRDefault="00197400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3C817CA0" w14:textId="77777777" w:rsidR="00197400" w:rsidRPr="00666E28" w:rsidRDefault="00197400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6120B17F" w14:textId="7F9DD39A" w:rsidR="0083262A" w:rsidRPr="00666E28" w:rsidRDefault="0083262A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b/>
          <w:color w:val="24292E"/>
        </w:rPr>
      </w:pPr>
      <w:r w:rsidRPr="00666E28">
        <w:rPr>
          <w:rFonts w:asciiTheme="minorHAnsi" w:hAnsiTheme="minorHAnsi" w:cstheme="minorHAnsi"/>
          <w:b/>
          <w:color w:val="24292E"/>
        </w:rPr>
        <w:lastRenderedPageBreak/>
        <w:t>Wiper Motor Characteristics:</w:t>
      </w:r>
    </w:p>
    <w:p w14:paraId="108240C2" w14:textId="2BC54B41" w:rsidR="00914A1F" w:rsidRPr="00666E28" w:rsidRDefault="0083262A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b/>
          <w:color w:val="24292E"/>
        </w:rPr>
      </w:pPr>
      <w:r w:rsidRPr="00666E28">
        <w:rPr>
          <w:rFonts w:asciiTheme="minorHAnsi" w:hAnsiTheme="minorHAnsi" w:cstheme="minorHAnsi"/>
          <w:b/>
          <w:noProof/>
          <w:color w:val="24292E"/>
        </w:rPr>
        <w:drawing>
          <wp:inline distT="0" distB="0" distL="0" distR="0" wp14:anchorId="4AE4C585" wp14:editId="65F1EE02">
            <wp:extent cx="6457950" cy="6492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E28">
        <w:rPr>
          <w:rFonts w:asciiTheme="minorHAnsi" w:hAnsiTheme="minorHAnsi" w:cstheme="minorHAnsi"/>
          <w:b/>
          <w:color w:val="24292E"/>
        </w:rPr>
        <w:t xml:space="preserve"> </w:t>
      </w:r>
    </w:p>
    <w:p w14:paraId="1724E707" w14:textId="3B3F7614" w:rsidR="0083262A" w:rsidRPr="00666E28" w:rsidRDefault="0083262A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0CA1A7E6" w14:textId="77777777" w:rsidR="00E71D90" w:rsidRPr="00666E28" w:rsidRDefault="00E71D90" w:rsidP="00914A1F">
      <w:pPr>
        <w:shd w:val="clear" w:color="auto" w:fill="FFFFFF"/>
        <w:spacing w:before="60" w:after="100" w:afterAutospacing="1"/>
        <w:rPr>
          <w:rFonts w:asciiTheme="minorHAnsi" w:hAnsiTheme="minorHAnsi" w:cstheme="minorHAnsi"/>
          <w:color w:val="24292E"/>
        </w:rPr>
      </w:pPr>
    </w:p>
    <w:p w14:paraId="4BCF3FDC" w14:textId="7397FFFE" w:rsidR="00415D6A" w:rsidRPr="00666E28" w:rsidRDefault="00415D6A" w:rsidP="00415D6A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2"/>
        </w:rPr>
      </w:pPr>
      <w:r w:rsidRPr="00666E28">
        <w:rPr>
          <w:rFonts w:asciiTheme="minorHAnsi" w:hAnsiTheme="minorHAnsi" w:cstheme="minorHAnsi"/>
          <w:b/>
          <w:color w:val="24292E"/>
          <w:sz w:val="22"/>
        </w:rPr>
        <w:lastRenderedPageBreak/>
        <w:t>Motor Pump Characteristics:</w:t>
      </w:r>
    </w:p>
    <w:p w14:paraId="2944B8CC" w14:textId="497A135E" w:rsidR="00415D6A" w:rsidRPr="00666E28" w:rsidRDefault="00415D6A" w:rsidP="00415D6A">
      <w:pPr>
        <w:rPr>
          <w:rFonts w:asciiTheme="minorHAnsi" w:hAnsiTheme="minorHAnsi" w:cstheme="minorHAnsi"/>
        </w:rPr>
      </w:pPr>
    </w:p>
    <w:p w14:paraId="31A34793" w14:textId="1072E01D" w:rsidR="00AC5554" w:rsidRPr="00A144AE" w:rsidRDefault="00AC5554" w:rsidP="00AC5554">
      <w:pPr>
        <w:ind w:firstLine="0"/>
        <w:rPr>
          <w:rFonts w:asciiTheme="minorHAnsi" w:hAnsiTheme="minorHAnsi" w:cstheme="minorHAnsi"/>
          <w:b/>
          <w:sz w:val="28"/>
          <w:szCs w:val="28"/>
        </w:rPr>
      </w:pPr>
      <w:r w:rsidRPr="00A144AE">
        <w:rPr>
          <w:rFonts w:asciiTheme="minorHAnsi" w:hAnsiTheme="minorHAnsi" w:cstheme="minorHAnsi"/>
          <w:b/>
          <w:sz w:val="28"/>
          <w:szCs w:val="28"/>
        </w:rPr>
        <w:t>Algorithms</w:t>
      </w:r>
    </w:p>
    <w:p w14:paraId="00C518DD" w14:textId="020A38CF" w:rsidR="00AC5554" w:rsidRPr="00666E28" w:rsidRDefault="00AC5554" w:rsidP="00415D6A">
      <w:pPr>
        <w:rPr>
          <w:rFonts w:asciiTheme="minorHAnsi" w:hAnsiTheme="minorHAnsi" w:cstheme="minorHAnsi"/>
        </w:rPr>
      </w:pPr>
    </w:p>
    <w:p w14:paraId="38C067D0" w14:textId="54A28E42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0F5C9969" wp14:editId="74EF854F">
            <wp:simplePos x="0" y="0"/>
            <wp:positionH relativeFrom="column">
              <wp:posOffset>704740</wp:posOffset>
            </wp:positionH>
            <wp:positionV relativeFrom="paragraph">
              <wp:posOffset>373684</wp:posOffset>
            </wp:positionV>
            <wp:extent cx="4638715" cy="5918898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715" cy="5918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E01E2" w14:textId="37914C63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056BEBC8" w14:textId="00F1BB14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139F7A27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60730A95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4ECC49B9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24C0435B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262FCEF4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4531FC9F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28B49784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3CCD307A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1AB1A655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330CA332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79881047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4432944C" w14:textId="77777777" w:rsidR="00085FED" w:rsidRDefault="00085FED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</w:p>
    <w:p w14:paraId="6C9C3551" w14:textId="6CE820B4" w:rsidR="00F362C9" w:rsidRPr="00666E28" w:rsidRDefault="00F362C9" w:rsidP="00F362C9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24292E"/>
          <w:sz w:val="28"/>
        </w:rPr>
      </w:pPr>
      <w:bookmarkStart w:id="7" w:name="_GoBack"/>
      <w:bookmarkEnd w:id="7"/>
      <w:r w:rsidRPr="00666E28">
        <w:rPr>
          <w:rFonts w:asciiTheme="minorHAnsi" w:hAnsiTheme="minorHAnsi" w:cstheme="minorHAnsi"/>
          <w:b/>
          <w:color w:val="24292E"/>
          <w:sz w:val="28"/>
        </w:rPr>
        <w:lastRenderedPageBreak/>
        <w:t>SWOT ANALYSIS</w:t>
      </w:r>
    </w:p>
    <w:p w14:paraId="3FB662E8" w14:textId="57F52BBA" w:rsidR="00F362C9" w:rsidRPr="00666E28" w:rsidRDefault="00F362C9" w:rsidP="00F362C9">
      <w:pPr>
        <w:pStyle w:val="Heading1"/>
        <w:shd w:val="clear" w:color="auto" w:fill="FFFFFF"/>
        <w:spacing w:before="360" w:after="240"/>
        <w:rPr>
          <w:rStyle w:val="Strong"/>
          <w:rFonts w:asciiTheme="minorHAnsi" w:hAnsiTheme="minorHAnsi" w:cstheme="minorHAnsi"/>
          <w:b/>
          <w:bCs/>
          <w:color w:val="24292E"/>
        </w:rPr>
      </w:pPr>
      <w:r w:rsidRPr="00666E28">
        <w:rPr>
          <w:rStyle w:val="Strong"/>
          <w:rFonts w:asciiTheme="minorHAnsi" w:hAnsiTheme="minorHAnsi" w:cstheme="minorHAnsi"/>
          <w:b/>
          <w:bCs/>
          <w:color w:val="24292E"/>
        </w:rPr>
        <w:t>SWOT- Strengths, and Weakness, Opportunities Threats</w:t>
      </w:r>
    </w:p>
    <w:tbl>
      <w:tblPr>
        <w:tblStyle w:val="TableGrid"/>
        <w:tblW w:w="10422" w:type="dxa"/>
        <w:tblLook w:val="04A0" w:firstRow="1" w:lastRow="0" w:firstColumn="1" w:lastColumn="0" w:noHBand="0" w:noVBand="1"/>
      </w:tblPr>
      <w:tblGrid>
        <w:gridCol w:w="5211"/>
        <w:gridCol w:w="5211"/>
      </w:tblGrid>
      <w:tr w:rsidR="00914A1F" w:rsidRPr="00666E28" w14:paraId="5D15D530" w14:textId="77777777" w:rsidTr="00085FED">
        <w:trPr>
          <w:trHeight w:val="1997"/>
        </w:trPr>
        <w:tc>
          <w:tcPr>
            <w:tcW w:w="5211" w:type="dxa"/>
          </w:tcPr>
          <w:p w14:paraId="63212B0A" w14:textId="493BF376" w:rsidR="00914A1F" w:rsidRPr="00666E28" w:rsidRDefault="00914A1F" w:rsidP="00B76937">
            <w:pPr>
              <w:pStyle w:val="NormalWeb"/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24292E"/>
              </w:rPr>
              <w:t>Strengths</w:t>
            </w:r>
            <w:r w:rsidR="006355C6" w:rsidRPr="00666E28">
              <w:rPr>
                <w:rStyle w:val="Strong"/>
                <w:rFonts w:asciiTheme="minorHAnsi" w:hAnsiTheme="minorHAnsi" w:cstheme="minorHAnsi"/>
                <w:color w:val="24292E"/>
              </w:rPr>
              <w:t>:</w:t>
            </w:r>
          </w:p>
          <w:p w14:paraId="1BF7E2AA" w14:textId="6141EBEE" w:rsidR="006355C6" w:rsidRPr="00666E28" w:rsidRDefault="006355C6" w:rsidP="006355C6">
            <w:pPr>
              <w:pStyle w:val="NormalWeb"/>
              <w:numPr>
                <w:ilvl w:val="0"/>
                <w:numId w:val="34"/>
              </w:numPr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color w:val="24292E"/>
              </w:rPr>
              <w:t xml:space="preserve"> User friendly.</w:t>
            </w:r>
          </w:p>
          <w:p w14:paraId="09945752" w14:textId="1A9B9CAB" w:rsidR="006355C6" w:rsidRPr="00666E28" w:rsidRDefault="006355C6" w:rsidP="006355C6">
            <w:pPr>
              <w:pStyle w:val="NormalWeb"/>
              <w:numPr>
                <w:ilvl w:val="0"/>
                <w:numId w:val="34"/>
              </w:numPr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color w:val="24292E"/>
              </w:rPr>
              <w:t>5 different modes of wipes.</w:t>
            </w:r>
          </w:p>
          <w:p w14:paraId="571613BA" w14:textId="325C9796" w:rsidR="00914A1F" w:rsidRPr="00666E28" w:rsidRDefault="00B76937" w:rsidP="00085FED">
            <w:pPr>
              <w:pStyle w:val="NormalWeb"/>
              <w:numPr>
                <w:ilvl w:val="0"/>
                <w:numId w:val="34"/>
              </w:numPr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color w:val="24292E"/>
              </w:rPr>
              <w:t>Sufficiently removes rain water, snow, ice, washer liquid etc.</w:t>
            </w:r>
          </w:p>
        </w:tc>
        <w:tc>
          <w:tcPr>
            <w:tcW w:w="5211" w:type="dxa"/>
          </w:tcPr>
          <w:p w14:paraId="5CAA2074" w14:textId="44531AB2" w:rsidR="00914A1F" w:rsidRPr="00666E28" w:rsidRDefault="00914A1F" w:rsidP="00914A1F">
            <w:pPr>
              <w:pStyle w:val="NormalWeb"/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24292E"/>
              </w:rPr>
              <w:t>Weakness</w:t>
            </w:r>
            <w:r w:rsidR="006355C6" w:rsidRPr="00666E28">
              <w:rPr>
                <w:rStyle w:val="Strong"/>
                <w:rFonts w:asciiTheme="minorHAnsi" w:hAnsiTheme="minorHAnsi" w:cstheme="minorHAnsi"/>
                <w:color w:val="24292E"/>
              </w:rPr>
              <w:t>:</w:t>
            </w:r>
          </w:p>
          <w:p w14:paraId="4333FC1A" w14:textId="52B28D88" w:rsidR="00B76937" w:rsidRPr="00666E28" w:rsidRDefault="00E54D2D" w:rsidP="00B76937">
            <w:pPr>
              <w:pStyle w:val="NormalWeb"/>
              <w:numPr>
                <w:ilvl w:val="0"/>
                <w:numId w:val="37"/>
              </w:numPr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bCs w:val="0"/>
                <w:color w:val="24292E"/>
              </w:rPr>
              <w:t>Doesn’t have automatic operation.</w:t>
            </w:r>
          </w:p>
          <w:p w14:paraId="04FF9C24" w14:textId="45F633AD" w:rsidR="00914A1F" w:rsidRPr="00666E28" w:rsidRDefault="00E54D2D" w:rsidP="00085FED">
            <w:pPr>
              <w:pStyle w:val="NormalWeb"/>
              <w:numPr>
                <w:ilvl w:val="0"/>
                <w:numId w:val="37"/>
              </w:numPr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bCs w:val="0"/>
                <w:color w:val="24292E"/>
              </w:rPr>
              <w:t>No other means of control than the wiper lever</w:t>
            </w:r>
            <w:r w:rsidR="00085FED">
              <w:rPr>
                <w:rStyle w:val="Strong"/>
                <w:rFonts w:asciiTheme="minorHAnsi" w:hAnsiTheme="minorHAnsi" w:cstheme="minorHAnsi"/>
                <w:b w:val="0"/>
                <w:bCs w:val="0"/>
                <w:color w:val="24292E"/>
              </w:rPr>
              <w:t>.</w:t>
            </w:r>
          </w:p>
        </w:tc>
      </w:tr>
      <w:tr w:rsidR="00914A1F" w:rsidRPr="00666E28" w14:paraId="2E608F64" w14:textId="77777777" w:rsidTr="00914A1F">
        <w:trPr>
          <w:trHeight w:val="1581"/>
        </w:trPr>
        <w:tc>
          <w:tcPr>
            <w:tcW w:w="5211" w:type="dxa"/>
          </w:tcPr>
          <w:p w14:paraId="3219BA16" w14:textId="77777777" w:rsidR="00914A1F" w:rsidRPr="00666E28" w:rsidRDefault="00914A1F" w:rsidP="00914A1F">
            <w:pPr>
              <w:pStyle w:val="NormalWeb"/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24292E"/>
              </w:rPr>
              <w:t>Opportunities</w:t>
            </w:r>
          </w:p>
          <w:p w14:paraId="13A2C60F" w14:textId="77777777" w:rsidR="00C3776F" w:rsidRPr="00666E28" w:rsidRDefault="00C3776F" w:rsidP="00C3776F">
            <w:pPr>
              <w:pStyle w:val="ListParagraph"/>
              <w:numPr>
                <w:ilvl w:val="0"/>
                <w:numId w:val="37"/>
              </w:numPr>
              <w:rPr>
                <w:rFonts w:asciiTheme="minorHAnsi" w:hAnsiTheme="minorHAnsi" w:cstheme="minorHAnsi"/>
              </w:rPr>
            </w:pPr>
            <w:r w:rsidRPr="00666E28">
              <w:rPr>
                <w:rFonts w:asciiTheme="minorHAnsi" w:hAnsiTheme="minorHAnsi" w:cstheme="minorHAnsi"/>
              </w:rPr>
              <w:t>It can be expanded to automated system</w:t>
            </w:r>
          </w:p>
          <w:p w14:paraId="29A0708D" w14:textId="39B1F28D" w:rsidR="00914A1F" w:rsidRPr="00666E28" w:rsidRDefault="00C3776F" w:rsidP="00C3776F">
            <w:pPr>
              <w:pStyle w:val="ListParagraph"/>
              <w:ind w:firstLine="0"/>
              <w:rPr>
                <w:rFonts w:asciiTheme="minorHAnsi" w:hAnsiTheme="minorHAnsi" w:cstheme="minorHAnsi"/>
              </w:rPr>
            </w:pPr>
            <w:r w:rsidRPr="00666E28">
              <w:rPr>
                <w:rFonts w:asciiTheme="minorHAnsi" w:hAnsiTheme="minorHAnsi" w:cstheme="minorHAnsi"/>
              </w:rPr>
              <w:t xml:space="preserve">Like using rain sensor system operates automatic.  </w:t>
            </w:r>
          </w:p>
        </w:tc>
        <w:tc>
          <w:tcPr>
            <w:tcW w:w="5211" w:type="dxa"/>
          </w:tcPr>
          <w:p w14:paraId="2535566C" w14:textId="1DB2E7F6" w:rsidR="00914A1F" w:rsidRPr="00666E28" w:rsidRDefault="00914A1F" w:rsidP="00E54D2D">
            <w:pPr>
              <w:pStyle w:val="NormalWeb"/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color w:val="24292E"/>
              </w:rPr>
              <w:t>Threats</w:t>
            </w:r>
          </w:p>
          <w:p w14:paraId="73798E46" w14:textId="7630F137" w:rsidR="00E54D2D" w:rsidRPr="00666E28" w:rsidRDefault="00E54D2D" w:rsidP="00E54D2D">
            <w:pPr>
              <w:pStyle w:val="NormalWeb"/>
              <w:numPr>
                <w:ilvl w:val="0"/>
                <w:numId w:val="37"/>
              </w:numPr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bCs w:val="0"/>
                <w:color w:val="24292E"/>
              </w:rPr>
              <w:t xml:space="preserve">Motor failure </w:t>
            </w:r>
          </w:p>
          <w:p w14:paraId="4EA2BA06" w14:textId="62471695" w:rsidR="00E54D2D" w:rsidRPr="00666E28" w:rsidRDefault="00E54D2D" w:rsidP="00E54D2D">
            <w:pPr>
              <w:pStyle w:val="NormalWeb"/>
              <w:numPr>
                <w:ilvl w:val="0"/>
                <w:numId w:val="37"/>
              </w:numPr>
              <w:shd w:val="clear" w:color="auto" w:fill="FFFFFF"/>
              <w:spacing w:before="0" w:beforeAutospacing="0" w:after="0" w:afterAutospacing="0"/>
              <w:rPr>
                <w:rStyle w:val="Strong"/>
                <w:rFonts w:asciiTheme="minorHAnsi" w:hAnsiTheme="minorHAnsi" w:cstheme="minorHAnsi"/>
                <w:color w:val="24292E"/>
              </w:rPr>
            </w:pPr>
            <w:r w:rsidRPr="00666E28">
              <w:rPr>
                <w:rStyle w:val="Strong"/>
                <w:rFonts w:asciiTheme="minorHAnsi" w:hAnsiTheme="minorHAnsi" w:cstheme="minorHAnsi"/>
                <w:b w:val="0"/>
                <w:bCs w:val="0"/>
                <w:color w:val="24292E"/>
              </w:rPr>
              <w:t xml:space="preserve">Wiper blade damages </w:t>
            </w:r>
          </w:p>
          <w:p w14:paraId="4834ACA4" w14:textId="77777777" w:rsidR="00E54D2D" w:rsidRPr="00666E28" w:rsidRDefault="00E54D2D" w:rsidP="00914A1F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Theme="minorHAnsi" w:hAnsiTheme="minorHAnsi" w:cstheme="minorHAnsi"/>
                <w:color w:val="24292E"/>
              </w:rPr>
            </w:pPr>
          </w:p>
          <w:p w14:paraId="0B0A8A19" w14:textId="77777777" w:rsidR="00914A1F" w:rsidRPr="00666E28" w:rsidRDefault="00914A1F" w:rsidP="00914A1F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</w:tbl>
    <w:p w14:paraId="270511FE" w14:textId="647FDF68" w:rsidR="00F362C9" w:rsidRPr="00666E28" w:rsidRDefault="00F362C9" w:rsidP="00F362C9">
      <w:pPr>
        <w:pStyle w:val="Heading1"/>
        <w:shd w:val="clear" w:color="auto" w:fill="FFFFFF"/>
        <w:spacing w:before="360" w:after="240"/>
        <w:rPr>
          <w:rFonts w:asciiTheme="minorHAnsi" w:hAnsiTheme="minorHAnsi" w:cstheme="minorHAnsi"/>
          <w:color w:val="24292E"/>
          <w:sz w:val="32"/>
        </w:rPr>
      </w:pPr>
      <w:r w:rsidRPr="00666E28">
        <w:rPr>
          <w:rFonts w:asciiTheme="minorHAnsi" w:hAnsiTheme="minorHAnsi" w:cstheme="minorHAnsi"/>
          <w:color w:val="24292E"/>
          <w:sz w:val="32"/>
        </w:rPr>
        <w:t>Detail requirements</w:t>
      </w:r>
    </w:p>
    <w:p w14:paraId="08900954" w14:textId="77777777" w:rsidR="00F362C9" w:rsidRPr="00666E28" w:rsidRDefault="00F362C9" w:rsidP="00F362C9">
      <w:pPr>
        <w:pStyle w:val="Heading1"/>
        <w:shd w:val="clear" w:color="auto" w:fill="FFFFFF"/>
        <w:spacing w:before="360" w:after="240"/>
        <w:rPr>
          <w:rFonts w:asciiTheme="minorHAnsi" w:hAnsiTheme="minorHAnsi" w:cstheme="minorHAnsi"/>
          <w:color w:val="24292E"/>
          <w:sz w:val="28"/>
        </w:rPr>
      </w:pPr>
      <w:r w:rsidRPr="00666E28">
        <w:rPr>
          <w:rStyle w:val="Strong"/>
          <w:rFonts w:asciiTheme="minorHAnsi" w:hAnsiTheme="minorHAnsi" w:cstheme="minorHAnsi"/>
          <w:b/>
          <w:bCs/>
          <w:color w:val="24292E"/>
          <w:sz w:val="28"/>
        </w:rPr>
        <w:t>High Level Requirements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7"/>
        <w:gridCol w:w="5981"/>
      </w:tblGrid>
      <w:tr w:rsidR="00F362C9" w:rsidRPr="00666E28" w14:paraId="1D19B1DC" w14:textId="77777777" w:rsidTr="008227E1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29D01" w14:textId="77777777" w:rsidR="00F362C9" w:rsidRPr="00666E28" w:rsidRDefault="00F362C9" w:rsidP="0083262A">
            <w:pPr>
              <w:spacing w:after="240"/>
              <w:rPr>
                <w:rFonts w:asciiTheme="minorHAnsi" w:hAnsiTheme="minorHAnsi" w:cstheme="minorHAnsi"/>
                <w:b/>
                <w:bCs/>
                <w:color w:val="24292E"/>
              </w:rPr>
            </w:pPr>
            <w:r w:rsidRPr="00666E28">
              <w:rPr>
                <w:rFonts w:asciiTheme="minorHAnsi" w:hAnsiTheme="minorHAnsi" w:cstheme="minorHAnsi"/>
                <w:b/>
                <w:bCs/>
                <w:color w:val="24292E"/>
              </w:rPr>
              <w:t>High level Requirement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0DFFC2" w14:textId="77777777" w:rsidR="00F362C9" w:rsidRPr="00666E28" w:rsidRDefault="00F362C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color w:val="24292E"/>
              </w:rPr>
            </w:pPr>
            <w:r w:rsidRPr="00666E28">
              <w:rPr>
                <w:rFonts w:asciiTheme="minorHAnsi" w:hAnsiTheme="minorHAnsi" w:cstheme="minorHAnsi"/>
                <w:b/>
                <w:bCs/>
                <w:color w:val="24292E"/>
              </w:rPr>
              <w:t>Description</w:t>
            </w:r>
          </w:p>
        </w:tc>
      </w:tr>
      <w:tr w:rsidR="00F362C9" w:rsidRPr="00666E28" w14:paraId="3BD3BDCF" w14:textId="77777777" w:rsidTr="008227E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C90C7A" w14:textId="77777777" w:rsidR="00F362C9" w:rsidRPr="00666E28" w:rsidRDefault="00F362C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HLR1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09012" w14:textId="79E7CFA5" w:rsidR="00F362C9" w:rsidRPr="00666E28" w:rsidRDefault="008227E1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W</w:t>
            </w:r>
            <w:r w:rsidRPr="00666E28">
              <w:rPr>
                <w:rFonts w:asciiTheme="minorHAnsi" w:hAnsiTheme="minorHAnsi" w:cstheme="minorHAnsi"/>
              </w:rPr>
              <w:t>iper ON and OFF</w:t>
            </w:r>
          </w:p>
        </w:tc>
      </w:tr>
      <w:tr w:rsidR="00F362C9" w:rsidRPr="00666E28" w14:paraId="73CF7EC3" w14:textId="77777777" w:rsidTr="008227E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257BAD" w14:textId="77777777" w:rsidR="00F362C9" w:rsidRPr="00666E28" w:rsidRDefault="00F362C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HLR2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66EA5" w14:textId="1162841D" w:rsidR="00F362C9" w:rsidRPr="00666E28" w:rsidRDefault="008227E1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W</w:t>
            </w:r>
            <w:r w:rsidRPr="00666E28">
              <w:rPr>
                <w:rFonts w:asciiTheme="minorHAnsi" w:hAnsiTheme="minorHAnsi" w:cstheme="minorHAnsi"/>
              </w:rPr>
              <w:t>iper Mode Control</w:t>
            </w:r>
          </w:p>
        </w:tc>
      </w:tr>
      <w:tr w:rsidR="00F362C9" w:rsidRPr="00666E28" w14:paraId="47E7FEA5" w14:textId="77777777" w:rsidTr="008227E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3F0256" w14:textId="77777777" w:rsidR="00F362C9" w:rsidRPr="00666E28" w:rsidRDefault="00F362C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HLR3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49950D" w14:textId="6F7ECEF8" w:rsidR="00F362C9" w:rsidRPr="00666E28" w:rsidRDefault="008227E1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Single wipe and several wipes</w:t>
            </w:r>
          </w:p>
        </w:tc>
      </w:tr>
      <w:tr w:rsidR="00F362C9" w:rsidRPr="00666E28" w14:paraId="6CF4CDA4" w14:textId="77777777" w:rsidTr="008227E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0E180" w14:textId="77777777" w:rsidR="00F362C9" w:rsidRPr="00666E28" w:rsidRDefault="00F362C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HLR4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77B202" w14:textId="24EF0EFC" w:rsidR="00F362C9" w:rsidRPr="00666E28" w:rsidRDefault="00666E28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>
              <w:rPr>
                <w:rFonts w:asciiTheme="minorHAnsi" w:hAnsiTheme="minorHAnsi" w:cstheme="minorHAnsi"/>
                <w:szCs w:val="11"/>
                <w:lang w:bidi="ar-SA"/>
              </w:rPr>
              <w:t>S</w:t>
            </w:r>
            <w:r w:rsidR="008227E1" w:rsidRPr="00666E28">
              <w:rPr>
                <w:rFonts w:asciiTheme="minorHAnsi" w:hAnsiTheme="minorHAnsi" w:cstheme="minorHAnsi"/>
                <w:szCs w:val="11"/>
                <w:lang w:bidi="ar-SA"/>
              </w:rPr>
              <w:t xml:space="preserve">pray windshield washer fluid and </w:t>
            </w:r>
            <w:r>
              <w:rPr>
                <w:rFonts w:asciiTheme="minorHAnsi" w:hAnsiTheme="minorHAnsi" w:cstheme="minorHAnsi"/>
                <w:szCs w:val="11"/>
                <w:lang w:bidi="ar-SA"/>
              </w:rPr>
              <w:t>A</w:t>
            </w:r>
            <w:r w:rsidR="008227E1" w:rsidRPr="00666E28">
              <w:rPr>
                <w:rFonts w:asciiTheme="minorHAnsi" w:hAnsiTheme="minorHAnsi" w:cstheme="minorHAnsi"/>
                <w:szCs w:val="11"/>
                <w:lang w:bidi="ar-SA"/>
              </w:rPr>
              <w:t>ctivate the wipers</w:t>
            </w:r>
          </w:p>
        </w:tc>
      </w:tr>
    </w:tbl>
    <w:p w14:paraId="4F2F485F" w14:textId="77777777" w:rsidR="00085FED" w:rsidRDefault="00085FED" w:rsidP="00F362C9">
      <w:pPr>
        <w:pStyle w:val="Heading1"/>
        <w:shd w:val="clear" w:color="auto" w:fill="FFFFFF"/>
        <w:spacing w:before="360" w:after="240"/>
        <w:rPr>
          <w:rStyle w:val="Strong"/>
          <w:rFonts w:asciiTheme="minorHAnsi" w:hAnsiTheme="minorHAnsi" w:cstheme="minorHAnsi"/>
          <w:b/>
          <w:bCs/>
          <w:color w:val="24292E"/>
          <w:sz w:val="28"/>
        </w:rPr>
      </w:pPr>
    </w:p>
    <w:p w14:paraId="43AB2951" w14:textId="77777777" w:rsidR="00085FED" w:rsidRDefault="00085FED" w:rsidP="00F362C9">
      <w:pPr>
        <w:pStyle w:val="Heading1"/>
        <w:shd w:val="clear" w:color="auto" w:fill="FFFFFF"/>
        <w:spacing w:before="360" w:after="240"/>
        <w:rPr>
          <w:rStyle w:val="Strong"/>
          <w:rFonts w:asciiTheme="minorHAnsi" w:hAnsiTheme="minorHAnsi" w:cstheme="minorHAnsi"/>
          <w:b/>
          <w:bCs/>
          <w:color w:val="24292E"/>
          <w:sz w:val="28"/>
        </w:rPr>
      </w:pPr>
    </w:p>
    <w:p w14:paraId="40A00283" w14:textId="77777777" w:rsidR="00085FED" w:rsidRDefault="00085FED" w:rsidP="00F362C9">
      <w:pPr>
        <w:pStyle w:val="Heading1"/>
        <w:shd w:val="clear" w:color="auto" w:fill="FFFFFF"/>
        <w:spacing w:before="360" w:after="240"/>
        <w:rPr>
          <w:rStyle w:val="Strong"/>
          <w:rFonts w:asciiTheme="minorHAnsi" w:hAnsiTheme="minorHAnsi" w:cstheme="minorHAnsi"/>
          <w:b/>
          <w:bCs/>
          <w:color w:val="24292E"/>
          <w:sz w:val="28"/>
        </w:rPr>
      </w:pPr>
    </w:p>
    <w:p w14:paraId="06820165" w14:textId="185CF141" w:rsidR="00F362C9" w:rsidRPr="00666E28" w:rsidRDefault="00F362C9" w:rsidP="00F362C9">
      <w:pPr>
        <w:pStyle w:val="Heading1"/>
        <w:shd w:val="clear" w:color="auto" w:fill="FFFFFF"/>
        <w:spacing w:before="360" w:after="240"/>
        <w:rPr>
          <w:rFonts w:asciiTheme="minorHAnsi" w:hAnsiTheme="minorHAnsi" w:cstheme="minorHAnsi"/>
          <w:color w:val="24292E"/>
          <w:sz w:val="28"/>
        </w:rPr>
      </w:pPr>
      <w:r w:rsidRPr="00666E28">
        <w:rPr>
          <w:rStyle w:val="Strong"/>
          <w:rFonts w:asciiTheme="minorHAnsi" w:hAnsiTheme="minorHAnsi" w:cstheme="minorHAnsi"/>
          <w:b/>
          <w:bCs/>
          <w:color w:val="24292E"/>
          <w:sz w:val="28"/>
        </w:rPr>
        <w:lastRenderedPageBreak/>
        <w:t>Low-Level Requirements</w:t>
      </w:r>
    </w:p>
    <w:p w14:paraId="07CDC4E0" w14:textId="79B3DB39" w:rsidR="00467B65" w:rsidRPr="00666E28" w:rsidRDefault="00467B65" w:rsidP="00F362C9">
      <w:pPr>
        <w:rPr>
          <w:rFonts w:asciiTheme="minorHAnsi" w:hAnsiTheme="minorHAnsi" w:cstheme="minorHAnsi"/>
          <w:b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7"/>
        <w:gridCol w:w="5981"/>
      </w:tblGrid>
      <w:tr w:rsidR="00666E28" w:rsidRPr="00666E28" w14:paraId="0408144F" w14:textId="77777777" w:rsidTr="00035C79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75603" w14:textId="3937C6C1" w:rsidR="008227E1" w:rsidRPr="00666E28" w:rsidRDefault="008227E1" w:rsidP="00035C79">
            <w:pPr>
              <w:spacing w:after="240"/>
              <w:rPr>
                <w:rFonts w:asciiTheme="minorHAnsi" w:hAnsiTheme="minorHAnsi" w:cstheme="minorHAnsi"/>
                <w:b/>
                <w:bCs/>
                <w:color w:val="24292E"/>
              </w:rPr>
            </w:pPr>
            <w:r w:rsidRPr="00666E28">
              <w:rPr>
                <w:rFonts w:asciiTheme="minorHAnsi" w:hAnsiTheme="minorHAnsi" w:cstheme="minorHAnsi"/>
                <w:b/>
                <w:bCs/>
                <w:color w:val="24292E"/>
              </w:rPr>
              <w:t>Low level Requirement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B909F" w14:textId="77777777" w:rsidR="008227E1" w:rsidRPr="00666E28" w:rsidRDefault="008227E1" w:rsidP="00035C7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color w:val="24292E"/>
              </w:rPr>
            </w:pPr>
            <w:r w:rsidRPr="00666E28">
              <w:rPr>
                <w:rFonts w:asciiTheme="minorHAnsi" w:hAnsiTheme="minorHAnsi" w:cstheme="minorHAnsi"/>
                <w:b/>
                <w:bCs/>
                <w:color w:val="24292E"/>
              </w:rPr>
              <w:t>Description</w:t>
            </w:r>
          </w:p>
        </w:tc>
      </w:tr>
      <w:tr w:rsidR="008227E1" w:rsidRPr="00666E28" w14:paraId="2A4340D4" w14:textId="77777777" w:rsidTr="00035C7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FFC795" w14:textId="7D3BCFD9" w:rsidR="008227E1" w:rsidRPr="00666E28" w:rsidRDefault="008227E1" w:rsidP="00035C7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LLR1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987167" w14:textId="0967C7CC" w:rsidR="008227E1" w:rsidRPr="00666E28" w:rsidRDefault="008227E1" w:rsidP="00035C7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 xml:space="preserve">Rotary switch to start </w:t>
            </w:r>
            <w:r w:rsidR="00666E28" w:rsidRPr="00666E28">
              <w:rPr>
                <w:rFonts w:asciiTheme="minorHAnsi" w:hAnsiTheme="minorHAnsi" w:cstheme="minorHAnsi"/>
                <w:color w:val="24292E"/>
              </w:rPr>
              <w:t>and select</w:t>
            </w:r>
            <w:r w:rsidRPr="00666E28">
              <w:rPr>
                <w:rFonts w:asciiTheme="minorHAnsi" w:hAnsiTheme="minorHAnsi" w:cstheme="minorHAnsi"/>
                <w:color w:val="24292E"/>
              </w:rPr>
              <w:t xml:space="preserve"> wiper Mode </w:t>
            </w:r>
          </w:p>
        </w:tc>
      </w:tr>
      <w:tr w:rsidR="008227E1" w:rsidRPr="00666E28" w14:paraId="4605E0F9" w14:textId="77777777" w:rsidTr="00035C7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D8A2" w14:textId="291E0305" w:rsidR="008227E1" w:rsidRPr="00666E28" w:rsidRDefault="008227E1" w:rsidP="00035C7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LLR2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5B3F7" w14:textId="2B216760" w:rsidR="008227E1" w:rsidRPr="00666E28" w:rsidRDefault="008227E1" w:rsidP="00035C7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 xml:space="preserve">Push Button </w:t>
            </w:r>
            <w:r w:rsidR="00666E28">
              <w:rPr>
                <w:rFonts w:asciiTheme="minorHAnsi" w:hAnsiTheme="minorHAnsi" w:cstheme="minorHAnsi"/>
                <w:color w:val="24292E"/>
              </w:rPr>
              <w:t>to turn on the washer fluid pump</w:t>
            </w:r>
            <w:r w:rsidRPr="00666E28">
              <w:rPr>
                <w:rFonts w:asciiTheme="minorHAnsi" w:hAnsiTheme="minorHAnsi" w:cstheme="minorHAnsi"/>
                <w:color w:val="24292E"/>
              </w:rPr>
              <w:t xml:space="preserve"> </w:t>
            </w:r>
          </w:p>
        </w:tc>
      </w:tr>
      <w:tr w:rsidR="008227E1" w:rsidRPr="00666E28" w14:paraId="6CE3B8B7" w14:textId="77777777" w:rsidTr="00035C7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948CEB" w14:textId="1CD1258A" w:rsidR="008227E1" w:rsidRPr="00666E28" w:rsidRDefault="008227E1" w:rsidP="00035C7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 w:rsidRPr="00666E28">
              <w:rPr>
                <w:rFonts w:asciiTheme="minorHAnsi" w:hAnsiTheme="minorHAnsi" w:cstheme="minorHAnsi"/>
                <w:color w:val="24292E"/>
              </w:rPr>
              <w:t>LLR3</w:t>
            </w:r>
          </w:p>
        </w:tc>
        <w:tc>
          <w:tcPr>
            <w:tcW w:w="5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EF2C1" w14:textId="2E930128" w:rsidR="008227E1" w:rsidRPr="00666E28" w:rsidRDefault="00666E28" w:rsidP="00035C79">
            <w:pPr>
              <w:spacing w:after="240"/>
              <w:rPr>
                <w:rFonts w:asciiTheme="minorHAnsi" w:hAnsiTheme="minorHAnsi" w:cstheme="minorHAnsi"/>
                <w:color w:val="24292E"/>
              </w:rPr>
            </w:pPr>
            <w:r>
              <w:rPr>
                <w:rFonts w:asciiTheme="minorHAnsi" w:hAnsiTheme="minorHAnsi" w:cstheme="minorHAnsi"/>
                <w:color w:val="24292E"/>
              </w:rPr>
              <w:t xml:space="preserve">Control wiper motor speed for different speed </w:t>
            </w:r>
          </w:p>
        </w:tc>
      </w:tr>
    </w:tbl>
    <w:p w14:paraId="56832817" w14:textId="092A8F30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FDF1F60" w14:textId="46FE85AF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7510F87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5297C69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4CC1E80" w14:textId="1DDEA24F" w:rsidR="00467B65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010585E6" w14:textId="77777777" w:rsidR="00666E28" w:rsidRPr="00666E28" w:rsidRDefault="00666E28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4F36115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E88A402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0F20263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5982B8F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BF79CD0" w14:textId="777777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984C939" w14:textId="558D2265" w:rsidR="00467B65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26D6F7C" w14:textId="5B5AA603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F9FA33F" w14:textId="6A467FC6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DA0D19B" w14:textId="0D95F8C2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D74EEF6" w14:textId="1A002DF5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3EFDAA3" w14:textId="73A34F64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B29A7A9" w14:textId="6811F3CE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3C317E1" w14:textId="3E77D7BF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69C9F65" w14:textId="119B937A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8756220" w14:textId="6A421EF1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05AA0209" w14:textId="661CB7C2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6C278EC" w14:textId="1DA5E1B5" w:rsidR="00085FED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FD0ACD9" w14:textId="77777777" w:rsidR="00085FED" w:rsidRPr="00666E28" w:rsidRDefault="00085FED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CEC5047" w14:textId="77777777" w:rsidR="007130E5" w:rsidRPr="00666E28" w:rsidRDefault="007130E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9E32145" w14:textId="119E6549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  <w:r w:rsidRPr="00666E28">
        <w:rPr>
          <w:rFonts w:asciiTheme="minorHAnsi" w:hAnsiTheme="minorHAnsi" w:cstheme="minorHAnsi"/>
          <w:b/>
          <w:sz w:val="28"/>
          <w:szCs w:val="24"/>
        </w:rPr>
        <w:lastRenderedPageBreak/>
        <w:t>UML Diagrams:</w:t>
      </w:r>
    </w:p>
    <w:p w14:paraId="5C139078" w14:textId="1D68C9D7" w:rsidR="007130E5" w:rsidRPr="00666E28" w:rsidRDefault="007130E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814087B" w14:textId="5553369E" w:rsidR="007130E5" w:rsidRPr="00666E28" w:rsidRDefault="007130E5" w:rsidP="007130E5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/>
          <w:sz w:val="28"/>
          <w:szCs w:val="24"/>
        </w:rPr>
      </w:pPr>
      <w:r w:rsidRPr="00666E28">
        <w:rPr>
          <w:rFonts w:asciiTheme="minorHAnsi" w:hAnsiTheme="minorHAnsi" w:cstheme="minorHAnsi"/>
          <w:b/>
          <w:sz w:val="28"/>
          <w:szCs w:val="24"/>
        </w:rPr>
        <w:t>High Level Requirements.</w:t>
      </w:r>
    </w:p>
    <w:p w14:paraId="746326F5" w14:textId="77777777" w:rsidR="007130E5" w:rsidRPr="00666E28" w:rsidRDefault="007130E5" w:rsidP="007130E5">
      <w:pPr>
        <w:pStyle w:val="ListParagraph"/>
        <w:ind w:left="1080" w:firstLine="0"/>
        <w:rPr>
          <w:rFonts w:asciiTheme="minorHAnsi" w:hAnsiTheme="minorHAnsi" w:cstheme="minorHAnsi"/>
          <w:b/>
          <w:sz w:val="28"/>
          <w:szCs w:val="24"/>
        </w:rPr>
      </w:pPr>
    </w:p>
    <w:p w14:paraId="5C43443A" w14:textId="65234345" w:rsidR="007130E5" w:rsidRPr="00666E28" w:rsidRDefault="007130E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AA5BE57" w14:textId="7702179F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0A32BFC0" w14:textId="72A03998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C32BDB9" w14:textId="6B442906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7F169AE" w14:textId="2073D498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460B1B9" w14:textId="57B78C62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364749B" w14:textId="5BC99E54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02A41DDB" w14:textId="6D942760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BA61492" w14:textId="060EF341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0DD067A" w14:textId="45B16B9D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8BFAAFA" w14:textId="34F0B89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9131D67" w14:textId="72881099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4160747" w14:textId="12EEB90D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060153E2" w14:textId="10B9993C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58D2CAA" w14:textId="2A416A77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2A5AB0A" w14:textId="0D0E6BD3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D4B42A8" w14:textId="5781B6CF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44D7373" w14:textId="42EA8C2A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B0FF9C1" w14:textId="06A28EA4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70134B3" w14:textId="30519BE2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C2BB11E" w14:textId="6A574BEE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2028393" w14:textId="72CA8312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D1C2D88" w14:textId="2C8CC42F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008E545" w14:textId="03CCAEBD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0AC4F513" w14:textId="65EF1E90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7CC39BD1" w14:textId="547C9DEE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7167E03" w14:textId="5EE93A22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491E2D4" w14:textId="607E0331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1172C05" w14:textId="5901B1B6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0A754AB" w14:textId="0AC75F31" w:rsidR="00467B65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D9B92B3" w14:textId="77777777" w:rsidR="00666E28" w:rsidRPr="00666E28" w:rsidRDefault="00666E28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6882C24" w14:textId="385367DE" w:rsidR="00467B65" w:rsidRPr="00666E28" w:rsidRDefault="00467B6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AE16E0F" w14:textId="5C52645A" w:rsidR="00467B65" w:rsidRPr="00666E28" w:rsidRDefault="007130E5" w:rsidP="007130E5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b/>
          <w:sz w:val="28"/>
          <w:szCs w:val="24"/>
        </w:rPr>
      </w:pPr>
      <w:r w:rsidRPr="00666E28">
        <w:rPr>
          <w:rFonts w:asciiTheme="minorHAnsi" w:hAnsiTheme="minorHAnsi" w:cstheme="minorHAnsi"/>
          <w:b/>
          <w:sz w:val="28"/>
          <w:szCs w:val="24"/>
        </w:rPr>
        <w:lastRenderedPageBreak/>
        <w:t>Low level Diagram.</w:t>
      </w:r>
    </w:p>
    <w:p w14:paraId="1FFE5569" w14:textId="3EBD890C" w:rsidR="007130E5" w:rsidRPr="00666E28" w:rsidRDefault="007130E5" w:rsidP="007130E5">
      <w:pPr>
        <w:pStyle w:val="ListParagraph"/>
        <w:ind w:left="1080" w:firstLine="0"/>
        <w:rPr>
          <w:rFonts w:asciiTheme="minorHAnsi" w:hAnsiTheme="minorHAnsi" w:cstheme="minorHAnsi"/>
          <w:b/>
          <w:sz w:val="28"/>
          <w:szCs w:val="24"/>
        </w:rPr>
      </w:pPr>
    </w:p>
    <w:p w14:paraId="25E3C3C8" w14:textId="0C18CE43" w:rsidR="007130E5" w:rsidRPr="00666E28" w:rsidRDefault="007130E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9D36C14" w14:textId="676BF090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32F8C2B8" w14:textId="630170E4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954D184" w14:textId="0F03CEED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0260CE7" w14:textId="2FA724AE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BABF6A3" w14:textId="77777777" w:rsidR="009B6287" w:rsidRPr="00666E28" w:rsidRDefault="009B6287" w:rsidP="009B6287">
      <w:pPr>
        <w:rPr>
          <w:rFonts w:asciiTheme="minorHAnsi" w:hAnsiTheme="minorHAnsi" w:cstheme="minorHAnsi"/>
          <w:b/>
          <w:sz w:val="28"/>
          <w:szCs w:val="24"/>
        </w:rPr>
      </w:pPr>
      <w:r w:rsidRPr="00666E28">
        <w:rPr>
          <w:rFonts w:asciiTheme="minorHAnsi" w:hAnsiTheme="minorHAnsi" w:cstheme="minorHAnsi"/>
          <w:b/>
          <w:sz w:val="24"/>
          <w:szCs w:val="24"/>
        </w:rPr>
        <w:t>Test Plans:</w:t>
      </w:r>
    </w:p>
    <w:p w14:paraId="036D798F" w14:textId="2CFC0FDA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CF8D903" w14:textId="0E1805E4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97D7BC3" w14:textId="363B12ED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351CD44" w14:textId="559736CE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251E55C7" w14:textId="159022D0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59449E6" w14:textId="46D60445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B6EAD00" w14:textId="2B36B2C5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C74F699" w14:textId="5F500269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1B79663D" w14:textId="77777777" w:rsidR="00D518D9" w:rsidRPr="00666E28" w:rsidRDefault="00D518D9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303C344" w14:textId="77777777" w:rsidR="007130E5" w:rsidRPr="00666E28" w:rsidRDefault="007130E5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5C237C47" w14:textId="0FB26DFC" w:rsidR="00233B2A" w:rsidRPr="00666E28" w:rsidRDefault="00233B2A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4B322155" w14:textId="796B0D3D" w:rsidR="00233B2A" w:rsidRPr="00666E28" w:rsidRDefault="00233B2A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646DFB7" w14:textId="471E27B0" w:rsidR="00233B2A" w:rsidRPr="00666E28" w:rsidRDefault="00233B2A" w:rsidP="00F362C9">
      <w:pPr>
        <w:rPr>
          <w:rFonts w:asciiTheme="minorHAnsi" w:hAnsiTheme="minorHAnsi" w:cstheme="minorHAnsi"/>
          <w:b/>
          <w:sz w:val="28"/>
          <w:szCs w:val="24"/>
        </w:rPr>
      </w:pPr>
    </w:p>
    <w:p w14:paraId="6AE56872" w14:textId="47B3595B" w:rsidR="00233B2A" w:rsidRPr="00666E28" w:rsidRDefault="00233B2A" w:rsidP="00F362C9">
      <w:pPr>
        <w:rPr>
          <w:rFonts w:asciiTheme="minorHAnsi" w:hAnsiTheme="minorHAnsi" w:cstheme="minorHAnsi"/>
          <w:b/>
          <w:sz w:val="28"/>
          <w:szCs w:val="24"/>
        </w:rPr>
      </w:pPr>
    </w:p>
    <w:sectPr w:rsidR="00233B2A" w:rsidRPr="00666E28" w:rsidSect="00015EE5">
      <w:headerReference w:type="default" r:id="rId38"/>
      <w:footerReference w:type="default" r:id="rId39"/>
      <w:headerReference w:type="first" r:id="rId40"/>
      <w:footerReference w:type="first" r:id="rId4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EC7A77" w14:textId="77777777" w:rsidR="00311E2B" w:rsidRDefault="00311E2B" w:rsidP="006A582B">
      <w:r>
        <w:separator/>
      </w:r>
    </w:p>
  </w:endnote>
  <w:endnote w:type="continuationSeparator" w:id="0">
    <w:p w14:paraId="7709CB6D" w14:textId="77777777" w:rsidR="00311E2B" w:rsidRDefault="00311E2B" w:rsidP="006A582B">
      <w:r>
        <w:continuationSeparator/>
      </w:r>
    </w:p>
  </w:endnote>
  <w:endnote w:type="continuationNotice" w:id="1">
    <w:p w14:paraId="72FB9115" w14:textId="77777777" w:rsidR="00311E2B" w:rsidRDefault="00311E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355C6" w:rsidRDefault="006355C6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355C6" w14:paraId="48DC9B57" w14:textId="77777777" w:rsidTr="00107955">
      <w:tc>
        <w:tcPr>
          <w:tcW w:w="3960" w:type="dxa"/>
        </w:tcPr>
        <w:p w14:paraId="48DC9B54" w14:textId="77777777" w:rsidR="006355C6" w:rsidRPr="006E044D" w:rsidRDefault="006355C6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355C6" w:rsidRPr="006E044D" w:rsidRDefault="006355C6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20468B78" w:rsidR="006355C6" w:rsidRPr="006E044D" w:rsidRDefault="006355C6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2242D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2242D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355C6" w:rsidRPr="00B9435E" w:rsidRDefault="006355C6" w:rsidP="006E044D">
    <w:pPr>
      <w:pStyle w:val="Footer"/>
      <w:ind w:firstLine="0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90"/>
      <w:gridCol w:w="3390"/>
      <w:gridCol w:w="3390"/>
    </w:tblGrid>
    <w:tr w:rsidR="08906D9D" w14:paraId="56DE5F8A" w14:textId="77777777" w:rsidTr="08906D9D">
      <w:tc>
        <w:tcPr>
          <w:tcW w:w="3390" w:type="dxa"/>
        </w:tcPr>
        <w:p w14:paraId="19FA9DB5" w14:textId="43A84219" w:rsidR="08906D9D" w:rsidRDefault="08906D9D" w:rsidP="08906D9D">
          <w:pPr>
            <w:ind w:left="-115"/>
          </w:pPr>
        </w:p>
      </w:tc>
      <w:tc>
        <w:tcPr>
          <w:tcW w:w="3390" w:type="dxa"/>
        </w:tcPr>
        <w:p w14:paraId="391149B9" w14:textId="77D690D2" w:rsidR="08906D9D" w:rsidRDefault="08906D9D" w:rsidP="08906D9D">
          <w:pPr>
            <w:jc w:val="center"/>
          </w:pPr>
        </w:p>
      </w:tc>
      <w:tc>
        <w:tcPr>
          <w:tcW w:w="3390" w:type="dxa"/>
        </w:tcPr>
        <w:p w14:paraId="2E4FB30C" w14:textId="60A64023" w:rsidR="08906D9D" w:rsidRDefault="08906D9D" w:rsidP="08906D9D">
          <w:pPr>
            <w:ind w:right="-115"/>
            <w:jc w:val="right"/>
          </w:pPr>
        </w:p>
      </w:tc>
    </w:tr>
  </w:tbl>
  <w:p w14:paraId="141B4F9A" w14:textId="50B6C4F9" w:rsidR="08906D9D" w:rsidRDefault="08906D9D" w:rsidP="08906D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C267D7" w14:textId="77777777" w:rsidR="00311E2B" w:rsidRDefault="00311E2B" w:rsidP="006A582B">
      <w:r>
        <w:separator/>
      </w:r>
    </w:p>
  </w:footnote>
  <w:footnote w:type="continuationSeparator" w:id="0">
    <w:p w14:paraId="4E7B1453" w14:textId="77777777" w:rsidR="00311E2B" w:rsidRDefault="00311E2B" w:rsidP="006A582B">
      <w:r>
        <w:continuationSeparator/>
      </w:r>
    </w:p>
  </w:footnote>
  <w:footnote w:type="continuationNotice" w:id="1">
    <w:p w14:paraId="1C3A7F79" w14:textId="77777777" w:rsidR="00311E2B" w:rsidRDefault="00311E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355C6" w:rsidRPr="00DA17A9" w:rsidRDefault="006355C6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355C6" w14:paraId="48DC9B51" w14:textId="77777777" w:rsidTr="768796CA">
      <w:tc>
        <w:tcPr>
          <w:tcW w:w="6768" w:type="dxa"/>
        </w:tcPr>
        <w:p w14:paraId="48DC9B4F" w14:textId="7BD2C5BC" w:rsidR="006355C6" w:rsidRDefault="006355C6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355C6" w:rsidRDefault="006355C6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355C6" w:rsidRPr="00DA17A9" w:rsidRDefault="006355C6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90"/>
      <w:gridCol w:w="3390"/>
      <w:gridCol w:w="3390"/>
    </w:tblGrid>
    <w:tr w:rsidR="08906D9D" w14:paraId="4F3BA675" w14:textId="77777777" w:rsidTr="08906D9D">
      <w:tc>
        <w:tcPr>
          <w:tcW w:w="3390" w:type="dxa"/>
        </w:tcPr>
        <w:p w14:paraId="328457AF" w14:textId="4D3AAC61" w:rsidR="08906D9D" w:rsidRDefault="08906D9D" w:rsidP="08906D9D">
          <w:pPr>
            <w:ind w:left="-115"/>
          </w:pPr>
        </w:p>
      </w:tc>
      <w:tc>
        <w:tcPr>
          <w:tcW w:w="3390" w:type="dxa"/>
        </w:tcPr>
        <w:p w14:paraId="31DE574C" w14:textId="30AC2EB7" w:rsidR="08906D9D" w:rsidRDefault="08906D9D" w:rsidP="08906D9D">
          <w:pPr>
            <w:jc w:val="center"/>
          </w:pPr>
        </w:p>
      </w:tc>
      <w:tc>
        <w:tcPr>
          <w:tcW w:w="3390" w:type="dxa"/>
        </w:tcPr>
        <w:p w14:paraId="17F643E5" w14:textId="0C22F29E" w:rsidR="08906D9D" w:rsidRDefault="08906D9D" w:rsidP="08906D9D">
          <w:pPr>
            <w:ind w:right="-115"/>
            <w:jc w:val="right"/>
          </w:pPr>
        </w:p>
      </w:tc>
    </w:tr>
  </w:tbl>
  <w:p w14:paraId="2667BF25" w14:textId="07498B34" w:rsidR="08906D9D" w:rsidRDefault="08906D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4B77272"/>
    <w:multiLevelType w:val="hybridMultilevel"/>
    <w:tmpl w:val="7FEAC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756CB3"/>
    <w:multiLevelType w:val="multilevel"/>
    <w:tmpl w:val="B296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55C6E"/>
    <w:multiLevelType w:val="hybridMultilevel"/>
    <w:tmpl w:val="57B0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AA4974"/>
    <w:multiLevelType w:val="hybridMultilevel"/>
    <w:tmpl w:val="02CA4B90"/>
    <w:lvl w:ilvl="0" w:tplc="8C38B5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8909F3"/>
    <w:multiLevelType w:val="hybridMultilevel"/>
    <w:tmpl w:val="D89ECC52"/>
    <w:lvl w:ilvl="0" w:tplc="583E9A8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AF849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CE6C8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FF2ED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C6C26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6C250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D9499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D0C9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538B6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AB4473"/>
    <w:multiLevelType w:val="hybridMultilevel"/>
    <w:tmpl w:val="882A1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A5A3B"/>
    <w:multiLevelType w:val="hybridMultilevel"/>
    <w:tmpl w:val="B3868C88"/>
    <w:lvl w:ilvl="0" w:tplc="848A38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643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18C40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652D5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9648BA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246AB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25FA63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4EF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46C1B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235729"/>
    <w:multiLevelType w:val="hybridMultilevel"/>
    <w:tmpl w:val="850A6270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7D91EA8"/>
    <w:multiLevelType w:val="hybridMultilevel"/>
    <w:tmpl w:val="A0E4C220"/>
    <w:lvl w:ilvl="0" w:tplc="8408C1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E508E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A40AF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6B30AE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9230A7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916CC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21BCA5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A00E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EB4F3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E16621"/>
    <w:multiLevelType w:val="hybridMultilevel"/>
    <w:tmpl w:val="9AB229C8"/>
    <w:lvl w:ilvl="0" w:tplc="E21E46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90866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5E01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13A46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39C67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C0085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9C8C5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0C24B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6C60D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F517B12"/>
    <w:multiLevelType w:val="hybridMultilevel"/>
    <w:tmpl w:val="1816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F318A"/>
    <w:multiLevelType w:val="hybridMultilevel"/>
    <w:tmpl w:val="7CFEB3E6"/>
    <w:lvl w:ilvl="0" w:tplc="95E873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8C96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6665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3273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3005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7E3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8AFF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C01F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E4F6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017127"/>
    <w:multiLevelType w:val="hybridMultilevel"/>
    <w:tmpl w:val="5704B410"/>
    <w:lvl w:ilvl="0" w:tplc="FB80F3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8CA41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FCCC2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B106B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E72AB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63461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4AE95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37634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F9666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535377"/>
    <w:multiLevelType w:val="hybridMultilevel"/>
    <w:tmpl w:val="74C889B2"/>
    <w:lvl w:ilvl="0" w:tplc="16FC21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E8AA8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CFC55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166BE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6F09E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4A2DD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BA415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5B487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80417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C72073"/>
    <w:multiLevelType w:val="hybridMultilevel"/>
    <w:tmpl w:val="0E120952"/>
    <w:lvl w:ilvl="0" w:tplc="E6BC57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EE8A0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F3241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32EC3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06243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AD872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A46E1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C109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35A8DD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32C3F1C"/>
    <w:multiLevelType w:val="hybridMultilevel"/>
    <w:tmpl w:val="BE86B81A"/>
    <w:lvl w:ilvl="0" w:tplc="346A4D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5DA2B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0466D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0B66C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7DC66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77CC9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60029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33A35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27A44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16596E"/>
    <w:multiLevelType w:val="hybridMultilevel"/>
    <w:tmpl w:val="6F3CCCE6"/>
    <w:lvl w:ilvl="0" w:tplc="F0709C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C6128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A63841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A0251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5C64E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D743A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EEEF8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5CEDA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D9C930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9463C8F"/>
    <w:multiLevelType w:val="hybridMultilevel"/>
    <w:tmpl w:val="E48A3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F1557F"/>
    <w:multiLevelType w:val="hybridMultilevel"/>
    <w:tmpl w:val="7C402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D36DEF"/>
    <w:multiLevelType w:val="hybridMultilevel"/>
    <w:tmpl w:val="5838EAFA"/>
    <w:lvl w:ilvl="0" w:tplc="614AE6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5C62CF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1DC78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5907A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7E75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F8272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4269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01C9B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2207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3"/>
  </w:num>
  <w:num w:numId="5">
    <w:abstractNumId w:val="21"/>
  </w:num>
  <w:num w:numId="6">
    <w:abstractNumId w:val="28"/>
  </w:num>
  <w:num w:numId="7">
    <w:abstractNumId w:val="25"/>
  </w:num>
  <w:num w:numId="8">
    <w:abstractNumId w:val="34"/>
  </w:num>
  <w:num w:numId="9">
    <w:abstractNumId w:val="27"/>
  </w:num>
  <w:num w:numId="10">
    <w:abstractNumId w:val="12"/>
  </w:num>
  <w:num w:numId="11">
    <w:abstractNumId w:val="29"/>
  </w:num>
  <w:num w:numId="12">
    <w:abstractNumId w:val="31"/>
  </w:num>
  <w:num w:numId="13">
    <w:abstractNumId w:val="15"/>
  </w:num>
  <w:num w:numId="14">
    <w:abstractNumId w:val="24"/>
  </w:num>
  <w:num w:numId="15">
    <w:abstractNumId w:val="17"/>
  </w:num>
  <w:num w:numId="16">
    <w:abstractNumId w:val="1"/>
  </w:num>
  <w:num w:numId="17">
    <w:abstractNumId w:val="16"/>
  </w:num>
  <w:num w:numId="18">
    <w:abstractNumId w:val="26"/>
  </w:num>
  <w:num w:numId="19">
    <w:abstractNumId w:val="7"/>
  </w:num>
  <w:num w:numId="20">
    <w:abstractNumId w:val="11"/>
  </w:num>
  <w:num w:numId="21">
    <w:abstractNumId w:val="35"/>
  </w:num>
  <w:num w:numId="22">
    <w:abstractNumId w:val="13"/>
  </w:num>
  <w:num w:numId="23">
    <w:abstractNumId w:val="4"/>
  </w:num>
  <w:num w:numId="24">
    <w:abstractNumId w:val="20"/>
  </w:num>
  <w:num w:numId="25">
    <w:abstractNumId w:val="19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9"/>
  </w:num>
  <w:num w:numId="29">
    <w:abstractNumId w:val="3"/>
  </w:num>
  <w:num w:numId="30">
    <w:abstractNumId w:val="8"/>
  </w:num>
  <w:num w:numId="31">
    <w:abstractNumId w:val="2"/>
  </w:num>
  <w:num w:numId="32">
    <w:abstractNumId w:val="32"/>
  </w:num>
  <w:num w:numId="33">
    <w:abstractNumId w:val="14"/>
  </w:num>
  <w:num w:numId="34">
    <w:abstractNumId w:val="22"/>
  </w:num>
  <w:num w:numId="35">
    <w:abstractNumId w:val="10"/>
  </w:num>
  <w:num w:numId="36">
    <w:abstractNumId w:val="6"/>
  </w:num>
  <w:num w:numId="37">
    <w:abstractNumId w:val="3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gutterAtTop/>
  <w:proofState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85FED"/>
    <w:rsid w:val="0009037E"/>
    <w:rsid w:val="00094E8E"/>
    <w:rsid w:val="00096B20"/>
    <w:rsid w:val="00097687"/>
    <w:rsid w:val="000A036F"/>
    <w:rsid w:val="000A2C73"/>
    <w:rsid w:val="000A41A4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48B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97400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2FE7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3DA7"/>
    <w:rsid w:val="001D47BD"/>
    <w:rsid w:val="001D56CE"/>
    <w:rsid w:val="001D76F6"/>
    <w:rsid w:val="001E2515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3AC4"/>
    <w:rsid w:val="00207530"/>
    <w:rsid w:val="0021174B"/>
    <w:rsid w:val="00212203"/>
    <w:rsid w:val="002165BF"/>
    <w:rsid w:val="00222D0F"/>
    <w:rsid w:val="0022511B"/>
    <w:rsid w:val="00225449"/>
    <w:rsid w:val="002317A0"/>
    <w:rsid w:val="00233B2A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03BD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1E2B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5D48"/>
    <w:rsid w:val="003E5D75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5D6A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67B65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3C1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2DEA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4FD6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40AB"/>
    <w:rsid w:val="005C5301"/>
    <w:rsid w:val="005C66B1"/>
    <w:rsid w:val="005C7E28"/>
    <w:rsid w:val="005D15A0"/>
    <w:rsid w:val="005D1D01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22F6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355C6"/>
    <w:rsid w:val="0063670F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57F35"/>
    <w:rsid w:val="00661336"/>
    <w:rsid w:val="00661CB4"/>
    <w:rsid w:val="00663A43"/>
    <w:rsid w:val="0066466B"/>
    <w:rsid w:val="006668DB"/>
    <w:rsid w:val="00666E28"/>
    <w:rsid w:val="00671401"/>
    <w:rsid w:val="00674013"/>
    <w:rsid w:val="006742AA"/>
    <w:rsid w:val="00681141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2542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30E5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027E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7E1"/>
    <w:rsid w:val="00825DA2"/>
    <w:rsid w:val="008269B5"/>
    <w:rsid w:val="008307EE"/>
    <w:rsid w:val="0083262A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5C08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A1F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67B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3BB3"/>
    <w:rsid w:val="009A58B8"/>
    <w:rsid w:val="009B094B"/>
    <w:rsid w:val="009B2A69"/>
    <w:rsid w:val="009B3953"/>
    <w:rsid w:val="009B49B2"/>
    <w:rsid w:val="009B52D1"/>
    <w:rsid w:val="009B5CC3"/>
    <w:rsid w:val="009B6287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5DF1"/>
    <w:rsid w:val="00A06E7C"/>
    <w:rsid w:val="00A079F0"/>
    <w:rsid w:val="00A10002"/>
    <w:rsid w:val="00A1044E"/>
    <w:rsid w:val="00A105EE"/>
    <w:rsid w:val="00A10F49"/>
    <w:rsid w:val="00A134E3"/>
    <w:rsid w:val="00A138CE"/>
    <w:rsid w:val="00A144AE"/>
    <w:rsid w:val="00A200AC"/>
    <w:rsid w:val="00A21668"/>
    <w:rsid w:val="00A21EB3"/>
    <w:rsid w:val="00A24D92"/>
    <w:rsid w:val="00A27E85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C5554"/>
    <w:rsid w:val="00AD4BE9"/>
    <w:rsid w:val="00AD504B"/>
    <w:rsid w:val="00AD7647"/>
    <w:rsid w:val="00AE3040"/>
    <w:rsid w:val="00AE52EB"/>
    <w:rsid w:val="00AE7AEC"/>
    <w:rsid w:val="00AF174E"/>
    <w:rsid w:val="00AF1DB9"/>
    <w:rsid w:val="00AF22E2"/>
    <w:rsid w:val="00AF4F7C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5428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6937"/>
    <w:rsid w:val="00B774C8"/>
    <w:rsid w:val="00B80866"/>
    <w:rsid w:val="00B83BB5"/>
    <w:rsid w:val="00B84A08"/>
    <w:rsid w:val="00B85874"/>
    <w:rsid w:val="00B91576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D7289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76F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2A7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0FDF"/>
    <w:rsid w:val="00CC1673"/>
    <w:rsid w:val="00CC4D5A"/>
    <w:rsid w:val="00CC7884"/>
    <w:rsid w:val="00CD134B"/>
    <w:rsid w:val="00CD1A6F"/>
    <w:rsid w:val="00CD5FF0"/>
    <w:rsid w:val="00CD64C0"/>
    <w:rsid w:val="00CE01AC"/>
    <w:rsid w:val="00CE51B1"/>
    <w:rsid w:val="00CE7459"/>
    <w:rsid w:val="00CE7E97"/>
    <w:rsid w:val="00CF2A87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42D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18D9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4D2D"/>
    <w:rsid w:val="00E57C01"/>
    <w:rsid w:val="00E622EE"/>
    <w:rsid w:val="00E62D5B"/>
    <w:rsid w:val="00E63247"/>
    <w:rsid w:val="00E67982"/>
    <w:rsid w:val="00E71D90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C5EEF"/>
    <w:rsid w:val="00ED0BB1"/>
    <w:rsid w:val="00ED3995"/>
    <w:rsid w:val="00ED6C57"/>
    <w:rsid w:val="00ED7DF7"/>
    <w:rsid w:val="00EE127F"/>
    <w:rsid w:val="00EE237A"/>
    <w:rsid w:val="00EE2D75"/>
    <w:rsid w:val="00EE4882"/>
    <w:rsid w:val="00EE4EC2"/>
    <w:rsid w:val="00EE5B86"/>
    <w:rsid w:val="00EE7E29"/>
    <w:rsid w:val="00EF1A26"/>
    <w:rsid w:val="00EF2B08"/>
    <w:rsid w:val="00EF426D"/>
    <w:rsid w:val="00EF62E4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2C9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5E5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8906D9D"/>
    <w:rsid w:val="1C2D3781"/>
    <w:rsid w:val="2C5A8D3E"/>
    <w:rsid w:val="31FB6AD0"/>
    <w:rsid w:val="40301538"/>
    <w:rsid w:val="55856338"/>
    <w:rsid w:val="5AE22ECB"/>
    <w:rsid w:val="615C5E0C"/>
    <w:rsid w:val="6950B3C9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227E1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en.wikipedia.org/wiki/Car" TargetMode="External"/><Relationship Id="rId26" Type="http://schemas.openxmlformats.org/officeDocument/2006/relationships/image" Target="media/image3.jpg"/><Relationship Id="rId39" Type="http://schemas.openxmlformats.org/officeDocument/2006/relationships/footer" Target="footer1.xml"/><Relationship Id="rId21" Type="http://schemas.openxmlformats.org/officeDocument/2006/relationships/hyperlink" Target="https://en.wikipedia.org/wiki/Train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Windscreen" TargetMode="External"/><Relationship Id="rId20" Type="http://schemas.openxmlformats.org/officeDocument/2006/relationships/hyperlink" Target="https://en.wikipedia.org/wiki/Bus" TargetMode="External"/><Relationship Id="rId29" Type="http://schemas.openxmlformats.org/officeDocument/2006/relationships/hyperlink" Target="https://www.samarins.com/glossary/img/wiper-mechanism-large.jpg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en.wikipedia.org/wiki/Cabin_(ship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hyperlink" Target="https://lnttsgroup.sharepoint.com/sites/GEA/Global%20Engineering%20Academy/GEA%20Insights/Genesis/Shared%20Documents/Submission/MYSORE/2009MYSEMB/Foundation/Applied%20SDLC%20with%20Software%20Testing/99002439/FINAL.docx" TargetMode="External"/><Relationship Id="rId23" Type="http://schemas.openxmlformats.org/officeDocument/2006/relationships/hyperlink" Target="https://en.wikipedia.org/wiki/Watercraft" TargetMode="External"/><Relationship Id="rId28" Type="http://schemas.openxmlformats.org/officeDocument/2006/relationships/image" Target="media/image4.jpg"/><Relationship Id="rId36" Type="http://schemas.openxmlformats.org/officeDocument/2006/relationships/image" Target="media/image10.png"/><Relationship Id="rId10" Type="http://schemas.openxmlformats.org/officeDocument/2006/relationships/webSettings" Target="webSettings.xml"/><Relationship Id="rId19" Type="http://schemas.openxmlformats.org/officeDocument/2006/relationships/hyperlink" Target="https://en.wikipedia.org/wiki/Truck" TargetMode="External"/><Relationship Id="rId31" Type="http://schemas.openxmlformats.org/officeDocument/2006/relationships/hyperlink" Target="https://cdn.dealereprocess.org/cdn/servicemanuals/gmc/2020-sierra1500.pdf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yperlink" Target="https://en.wikipedia.org/wiki/Locomotive" TargetMode="External"/><Relationship Id="rId27" Type="http://schemas.openxmlformats.org/officeDocument/2006/relationships/hyperlink" Target="https://cnet1.cbsistatic.com/img/b4stHD0WB4wnELJpmnprXjd-t00=/756x425/2019/08/27/d8e894db-9c00-48fa-9fa3-4e1a50eb8fed/sierra-promo.jpg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https://en.wikipedia.org/wiki/Motor_vehicle" TargetMode="External"/><Relationship Id="rId25" Type="http://schemas.openxmlformats.org/officeDocument/2006/relationships/hyperlink" Target="https://en.wikipedia.org/wiki/Aircraft" TargetMode="External"/><Relationship Id="rId33" Type="http://schemas.openxmlformats.org/officeDocument/2006/relationships/image" Target="media/image7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6E76EB5-9BC9-47D9-9A80-1471288EA8E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75562E4-1EEE-4005-86D5-1D2935BE2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275</TotalTime>
  <Pages>1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Santosh Kariyavar</cp:lastModifiedBy>
  <cp:revision>9</cp:revision>
  <cp:lastPrinted>2014-03-29T07:34:00Z</cp:lastPrinted>
  <dcterms:created xsi:type="dcterms:W3CDTF">2021-03-19T12:27:00Z</dcterms:created>
  <dcterms:modified xsi:type="dcterms:W3CDTF">2021-03-20T10:15:00Z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